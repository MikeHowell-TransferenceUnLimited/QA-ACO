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6573" w14:textId="38B1F6CC" w:rsidR="0D1ADB1D" w:rsidRPr="00FE0E8D" w:rsidRDefault="0D1ADB1D" w:rsidP="7740B1D9">
      <w:pPr>
        <w:pStyle w:val="Title"/>
        <w:ind w:left="2410"/>
        <w:rPr>
          <w:rFonts w:hint="eastAsia"/>
        </w:rPr>
      </w:pPr>
      <w:r w:rsidRPr="00FE0E8D">
        <w:t xml:space="preserve">Python3 Day 2 </w:t>
      </w:r>
      <w:r w:rsidR="00813CF8" w:rsidRPr="00FE0E8D">
        <w:t>l</w:t>
      </w:r>
      <w:r w:rsidRPr="00FE0E8D">
        <w:t>abs</w:t>
      </w:r>
    </w:p>
    <w:p w14:paraId="62331D6C" w14:textId="77777777" w:rsidR="00306CC8" w:rsidRPr="00FE0E8D" w:rsidRDefault="00306CC8" w:rsidP="00306CC8">
      <w:pPr>
        <w:ind w:left="2410"/>
      </w:pPr>
    </w:p>
    <w:p w14:paraId="42B55870" w14:textId="1795A2DE" w:rsidR="00306CC8" w:rsidRPr="00FE0E8D" w:rsidRDefault="0D1ADB1D" w:rsidP="00306CC8">
      <w:pPr>
        <w:pStyle w:val="Subtitle"/>
        <w:ind w:left="2410"/>
      </w:pPr>
      <w:r w:rsidRPr="00FE0E8D">
        <w:t>AC0 Landing Zone</w:t>
      </w:r>
    </w:p>
    <w:p w14:paraId="69050321" w14:textId="7A084196" w:rsidR="002A3720" w:rsidRPr="00FE0E8D" w:rsidRDefault="00B14693" w:rsidP="00A31043">
      <w:pPr>
        <w:pStyle w:val="Subtitle"/>
        <w:ind w:left="2268"/>
        <w:sectPr w:rsidR="002A3720" w:rsidRPr="00FE0E8D" w:rsidSect="002920C8">
          <w:headerReference w:type="default" r:id="rId11"/>
          <w:footerReference w:type="even" r:id="rId12"/>
          <w:footerReference w:type="default" r:id="rId13"/>
          <w:headerReference w:type="first" r:id="rId14"/>
          <w:footerReference w:type="first" r:id="rId15"/>
          <w:pgSz w:w="11906" w:h="16838"/>
          <w:pgMar w:top="1701" w:right="851" w:bottom="1134" w:left="851" w:header="567" w:footer="567" w:gutter="0"/>
          <w:pgNumType w:start="1"/>
          <w:cols w:space="708"/>
          <w:titlePg/>
          <w:docGrid w:linePitch="360"/>
        </w:sectPr>
      </w:pPr>
      <w:r w:rsidRPr="00FE0E8D">
        <w:rPr>
          <w:noProof/>
        </w:rPr>
        <w:drawing>
          <wp:anchor distT="0" distB="0" distL="114300" distR="114300" simplePos="0" relativeHeight="251658242" behindDoc="1" locked="1" layoutInCell="1" allowOverlap="1" wp14:anchorId="29C906B0" wp14:editId="0969E005">
            <wp:simplePos x="0" y="0"/>
            <wp:positionH relativeFrom="column">
              <wp:posOffset>4508500</wp:posOffset>
            </wp:positionH>
            <wp:positionV relativeFrom="paragraph">
              <wp:posOffset>6866255</wp:posOffset>
            </wp:positionV>
            <wp:extent cx="2133600" cy="1079500"/>
            <wp:effectExtent l="0" t="0" r="0" b="635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sidRPr="00FE0E8D">
        <w:rPr>
          <w:noProof/>
        </w:rPr>
        <w:drawing>
          <wp:anchor distT="0" distB="0" distL="114300" distR="114300" simplePos="0" relativeHeight="251658241" behindDoc="1" locked="1" layoutInCell="1" allowOverlap="1" wp14:anchorId="44742A25" wp14:editId="05CC804E">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7">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EastAsia" w:hAnsiTheme="minorHAnsi" w:cstheme="minorBidi"/>
          <w:kern w:val="2"/>
          <w:sz w:val="24"/>
          <w:szCs w:val="24"/>
          <w:lang w:val="en-GB"/>
          <w14:ligatures w14:val="standardContextual"/>
        </w:rPr>
        <w:id w:val="-329068841"/>
        <w:docPartObj>
          <w:docPartGallery w:val="Table of Contents"/>
          <w:docPartUnique/>
        </w:docPartObj>
      </w:sdtPr>
      <w:sdtEndPr>
        <w:rPr>
          <w:b/>
          <w:bCs/>
        </w:rPr>
      </w:sdtEndPr>
      <w:sdtContent>
        <w:p w14:paraId="0055FC15" w14:textId="31FC3552" w:rsidR="009D3007" w:rsidRPr="00FE0E8D" w:rsidRDefault="009D3007" w:rsidP="00A21BA0">
          <w:pPr>
            <w:pStyle w:val="TOCHeading"/>
            <w:rPr>
              <w:rFonts w:hint="eastAsia"/>
              <w:lang w:val="en-GB"/>
            </w:rPr>
          </w:pPr>
          <w:r w:rsidRPr="00FE0E8D">
            <w:rPr>
              <w:lang w:val="en-GB"/>
            </w:rPr>
            <w:t>Contents</w:t>
          </w:r>
        </w:p>
        <w:p w14:paraId="6EB9ED00" w14:textId="400885A0" w:rsidR="008D4E2A" w:rsidRDefault="009D3007">
          <w:pPr>
            <w:pStyle w:val="TOC1"/>
            <w:tabs>
              <w:tab w:val="right" w:leader="dot" w:pos="10194"/>
            </w:tabs>
            <w:rPr>
              <w:rFonts w:eastAsiaTheme="minorEastAsia" w:hint="eastAsia"/>
              <w:noProof/>
              <w:color w:val="auto"/>
              <w:lang w:val="en-US"/>
            </w:rPr>
          </w:pPr>
          <w:r w:rsidRPr="00FE0E8D">
            <w:fldChar w:fldCharType="begin"/>
          </w:r>
          <w:r w:rsidRPr="00FE0E8D">
            <w:instrText>TOC \o "1-4" \z \u \h</w:instrText>
          </w:r>
          <w:r w:rsidRPr="00FE0E8D">
            <w:fldChar w:fldCharType="separate"/>
          </w:r>
          <w:hyperlink w:anchor="_Toc239768909" w:history="1">
            <w:r w:rsidR="008D4E2A" w:rsidRPr="001F1F7B">
              <w:rPr>
                <w:rStyle w:val="Hyperlink"/>
                <w:noProof/>
              </w:rPr>
              <w:t>Exercise: Flow control</w:t>
            </w:r>
            <w:r w:rsidR="008D4E2A">
              <w:rPr>
                <w:noProof/>
                <w:webHidden/>
              </w:rPr>
              <w:tab/>
            </w:r>
            <w:r w:rsidR="008D4E2A">
              <w:rPr>
                <w:noProof/>
                <w:webHidden/>
              </w:rPr>
              <w:fldChar w:fldCharType="begin"/>
            </w:r>
            <w:r w:rsidR="008D4E2A">
              <w:rPr>
                <w:noProof/>
                <w:webHidden/>
              </w:rPr>
              <w:instrText xml:space="preserve"> PAGEREF _Toc239768909 \h </w:instrText>
            </w:r>
            <w:r w:rsidR="008D4E2A">
              <w:rPr>
                <w:noProof/>
                <w:webHidden/>
              </w:rPr>
            </w:r>
            <w:r w:rsidR="008D4E2A">
              <w:rPr>
                <w:noProof/>
                <w:webHidden/>
              </w:rPr>
              <w:fldChar w:fldCharType="separate"/>
            </w:r>
            <w:r w:rsidR="008D4E2A">
              <w:rPr>
                <w:noProof/>
                <w:webHidden/>
              </w:rPr>
              <w:t>1</w:t>
            </w:r>
            <w:r w:rsidR="008D4E2A">
              <w:rPr>
                <w:noProof/>
                <w:webHidden/>
              </w:rPr>
              <w:fldChar w:fldCharType="end"/>
            </w:r>
          </w:hyperlink>
        </w:p>
        <w:p w14:paraId="6DC61321" w14:textId="3B782162" w:rsidR="008D4E2A" w:rsidRDefault="008D4E2A">
          <w:pPr>
            <w:pStyle w:val="TOC2"/>
            <w:tabs>
              <w:tab w:val="right" w:leader="dot" w:pos="10194"/>
            </w:tabs>
            <w:rPr>
              <w:rFonts w:eastAsiaTheme="minorEastAsia" w:hint="eastAsia"/>
              <w:noProof/>
              <w:color w:val="auto"/>
              <w:lang w:val="en-US"/>
            </w:rPr>
          </w:pPr>
          <w:hyperlink w:anchor="_Toc239768910" w:history="1">
            <w:r w:rsidRPr="001F1F7B">
              <w:rPr>
                <w:rStyle w:val="Hyperlink"/>
                <w:noProof/>
              </w:rPr>
              <w:t>Objective</w:t>
            </w:r>
            <w:r>
              <w:rPr>
                <w:noProof/>
                <w:webHidden/>
              </w:rPr>
              <w:tab/>
            </w:r>
            <w:r>
              <w:rPr>
                <w:noProof/>
                <w:webHidden/>
              </w:rPr>
              <w:fldChar w:fldCharType="begin"/>
            </w:r>
            <w:r>
              <w:rPr>
                <w:noProof/>
                <w:webHidden/>
              </w:rPr>
              <w:instrText xml:space="preserve"> PAGEREF _Toc239768910 \h </w:instrText>
            </w:r>
            <w:r>
              <w:rPr>
                <w:noProof/>
                <w:webHidden/>
              </w:rPr>
            </w:r>
            <w:r>
              <w:rPr>
                <w:noProof/>
                <w:webHidden/>
              </w:rPr>
              <w:fldChar w:fldCharType="separate"/>
            </w:r>
            <w:r>
              <w:rPr>
                <w:noProof/>
                <w:webHidden/>
              </w:rPr>
              <w:t>1</w:t>
            </w:r>
            <w:r>
              <w:rPr>
                <w:noProof/>
                <w:webHidden/>
              </w:rPr>
              <w:fldChar w:fldCharType="end"/>
            </w:r>
          </w:hyperlink>
        </w:p>
        <w:p w14:paraId="62D8DC30" w14:textId="0D065900" w:rsidR="008D4E2A" w:rsidRDefault="008D4E2A">
          <w:pPr>
            <w:pStyle w:val="TOC2"/>
            <w:tabs>
              <w:tab w:val="right" w:leader="dot" w:pos="10194"/>
            </w:tabs>
            <w:rPr>
              <w:rFonts w:eastAsiaTheme="minorEastAsia" w:hint="eastAsia"/>
              <w:noProof/>
              <w:color w:val="auto"/>
              <w:lang w:val="en-US"/>
            </w:rPr>
          </w:pPr>
          <w:hyperlink w:anchor="_Toc239768911" w:history="1">
            <w:r w:rsidRPr="001F1F7B">
              <w:rPr>
                <w:rStyle w:val="Hyperlink"/>
                <w:noProof/>
              </w:rPr>
              <w:t>Questions</w:t>
            </w:r>
            <w:r>
              <w:rPr>
                <w:noProof/>
                <w:webHidden/>
              </w:rPr>
              <w:tab/>
            </w:r>
            <w:r>
              <w:rPr>
                <w:noProof/>
                <w:webHidden/>
              </w:rPr>
              <w:fldChar w:fldCharType="begin"/>
            </w:r>
            <w:r>
              <w:rPr>
                <w:noProof/>
                <w:webHidden/>
              </w:rPr>
              <w:instrText xml:space="preserve"> PAGEREF _Toc239768911 \h </w:instrText>
            </w:r>
            <w:r>
              <w:rPr>
                <w:noProof/>
                <w:webHidden/>
              </w:rPr>
            </w:r>
            <w:r>
              <w:rPr>
                <w:noProof/>
                <w:webHidden/>
              </w:rPr>
              <w:fldChar w:fldCharType="separate"/>
            </w:r>
            <w:r>
              <w:rPr>
                <w:noProof/>
                <w:webHidden/>
              </w:rPr>
              <w:t>1</w:t>
            </w:r>
            <w:r>
              <w:rPr>
                <w:noProof/>
                <w:webHidden/>
              </w:rPr>
              <w:fldChar w:fldCharType="end"/>
            </w:r>
          </w:hyperlink>
        </w:p>
        <w:p w14:paraId="3483F960" w14:textId="21A8C5E0" w:rsidR="008D4E2A" w:rsidRDefault="008D4E2A">
          <w:pPr>
            <w:pStyle w:val="TOC2"/>
            <w:tabs>
              <w:tab w:val="right" w:leader="dot" w:pos="10194"/>
            </w:tabs>
            <w:rPr>
              <w:rFonts w:eastAsiaTheme="minorEastAsia" w:hint="eastAsia"/>
              <w:noProof/>
              <w:color w:val="auto"/>
              <w:lang w:val="en-US"/>
            </w:rPr>
          </w:pPr>
          <w:hyperlink w:anchor="_Toc239768912" w:history="1">
            <w:r w:rsidRPr="001F1F7B">
              <w:rPr>
                <w:rStyle w:val="Hyperlink"/>
                <w:noProof/>
              </w:rPr>
              <w:t>Optional extension</w:t>
            </w:r>
            <w:r>
              <w:rPr>
                <w:noProof/>
                <w:webHidden/>
              </w:rPr>
              <w:tab/>
            </w:r>
            <w:r>
              <w:rPr>
                <w:noProof/>
                <w:webHidden/>
              </w:rPr>
              <w:fldChar w:fldCharType="begin"/>
            </w:r>
            <w:r>
              <w:rPr>
                <w:noProof/>
                <w:webHidden/>
              </w:rPr>
              <w:instrText xml:space="preserve"> PAGEREF _Toc239768912 \h </w:instrText>
            </w:r>
            <w:r>
              <w:rPr>
                <w:noProof/>
                <w:webHidden/>
              </w:rPr>
            </w:r>
            <w:r>
              <w:rPr>
                <w:noProof/>
                <w:webHidden/>
              </w:rPr>
              <w:fldChar w:fldCharType="separate"/>
            </w:r>
            <w:r>
              <w:rPr>
                <w:noProof/>
                <w:webHidden/>
              </w:rPr>
              <w:t>1</w:t>
            </w:r>
            <w:r>
              <w:rPr>
                <w:noProof/>
                <w:webHidden/>
              </w:rPr>
              <w:fldChar w:fldCharType="end"/>
            </w:r>
          </w:hyperlink>
        </w:p>
        <w:p w14:paraId="4602ACD8" w14:textId="5C3E4FE6" w:rsidR="008D4E2A" w:rsidRDefault="008D4E2A">
          <w:pPr>
            <w:pStyle w:val="TOC2"/>
            <w:tabs>
              <w:tab w:val="right" w:leader="dot" w:pos="10194"/>
            </w:tabs>
            <w:rPr>
              <w:rFonts w:eastAsiaTheme="minorEastAsia" w:hint="eastAsia"/>
              <w:noProof/>
              <w:color w:val="auto"/>
              <w:lang w:val="en-US"/>
            </w:rPr>
          </w:pPr>
          <w:hyperlink w:anchor="_Toc239768913" w:history="1">
            <w:r w:rsidRPr="001F1F7B">
              <w:rPr>
                <w:rStyle w:val="Hyperlink"/>
                <w:noProof/>
              </w:rPr>
              <w:t>Solutions</w:t>
            </w:r>
            <w:r>
              <w:rPr>
                <w:noProof/>
                <w:webHidden/>
              </w:rPr>
              <w:tab/>
            </w:r>
            <w:r>
              <w:rPr>
                <w:noProof/>
                <w:webHidden/>
              </w:rPr>
              <w:fldChar w:fldCharType="begin"/>
            </w:r>
            <w:r>
              <w:rPr>
                <w:noProof/>
                <w:webHidden/>
              </w:rPr>
              <w:instrText xml:space="preserve"> PAGEREF _Toc239768913 \h </w:instrText>
            </w:r>
            <w:r>
              <w:rPr>
                <w:noProof/>
                <w:webHidden/>
              </w:rPr>
            </w:r>
            <w:r>
              <w:rPr>
                <w:noProof/>
                <w:webHidden/>
              </w:rPr>
              <w:fldChar w:fldCharType="separate"/>
            </w:r>
            <w:r>
              <w:rPr>
                <w:noProof/>
                <w:webHidden/>
              </w:rPr>
              <w:t>3</w:t>
            </w:r>
            <w:r>
              <w:rPr>
                <w:noProof/>
                <w:webHidden/>
              </w:rPr>
              <w:fldChar w:fldCharType="end"/>
            </w:r>
          </w:hyperlink>
        </w:p>
        <w:p w14:paraId="6FADB38E" w14:textId="61CA8EC1" w:rsidR="008D4E2A" w:rsidRDefault="008D4E2A">
          <w:pPr>
            <w:pStyle w:val="TOC3"/>
            <w:tabs>
              <w:tab w:val="right" w:leader="dot" w:pos="10194"/>
            </w:tabs>
            <w:rPr>
              <w:rFonts w:eastAsiaTheme="minorEastAsia" w:hint="eastAsia"/>
              <w:noProof/>
              <w:color w:val="auto"/>
              <w:lang w:val="en-US"/>
            </w:rPr>
          </w:pPr>
          <w:hyperlink w:anchor="_Toc239768914" w:history="1">
            <w:r w:rsidRPr="001F1F7B">
              <w:rPr>
                <w:rStyle w:val="Hyperlink"/>
                <w:noProof/>
              </w:rPr>
              <w:t>Question 1</w:t>
            </w:r>
            <w:r>
              <w:rPr>
                <w:noProof/>
                <w:webHidden/>
              </w:rPr>
              <w:tab/>
            </w:r>
            <w:r>
              <w:rPr>
                <w:noProof/>
                <w:webHidden/>
              </w:rPr>
              <w:fldChar w:fldCharType="begin"/>
            </w:r>
            <w:r>
              <w:rPr>
                <w:noProof/>
                <w:webHidden/>
              </w:rPr>
              <w:instrText xml:space="preserve"> PAGEREF _Toc239768914 \h </w:instrText>
            </w:r>
            <w:r>
              <w:rPr>
                <w:noProof/>
                <w:webHidden/>
              </w:rPr>
            </w:r>
            <w:r>
              <w:rPr>
                <w:noProof/>
                <w:webHidden/>
              </w:rPr>
              <w:fldChar w:fldCharType="separate"/>
            </w:r>
            <w:r>
              <w:rPr>
                <w:noProof/>
                <w:webHidden/>
              </w:rPr>
              <w:t>3</w:t>
            </w:r>
            <w:r>
              <w:rPr>
                <w:noProof/>
                <w:webHidden/>
              </w:rPr>
              <w:fldChar w:fldCharType="end"/>
            </w:r>
          </w:hyperlink>
        </w:p>
        <w:p w14:paraId="75CE4DA9" w14:textId="759D41B8" w:rsidR="008D4E2A" w:rsidRDefault="008D4E2A">
          <w:pPr>
            <w:pStyle w:val="TOC3"/>
            <w:tabs>
              <w:tab w:val="right" w:leader="dot" w:pos="10194"/>
            </w:tabs>
            <w:rPr>
              <w:rFonts w:eastAsiaTheme="minorEastAsia" w:hint="eastAsia"/>
              <w:noProof/>
              <w:color w:val="auto"/>
              <w:lang w:val="en-US"/>
            </w:rPr>
          </w:pPr>
          <w:hyperlink w:anchor="_Toc239768915" w:history="1">
            <w:r w:rsidRPr="001F1F7B">
              <w:rPr>
                <w:rStyle w:val="Hyperlink"/>
                <w:noProof/>
              </w:rPr>
              <w:t>Optional extension to question 1</w:t>
            </w:r>
            <w:r>
              <w:rPr>
                <w:noProof/>
                <w:webHidden/>
              </w:rPr>
              <w:tab/>
            </w:r>
            <w:r>
              <w:rPr>
                <w:noProof/>
                <w:webHidden/>
              </w:rPr>
              <w:fldChar w:fldCharType="begin"/>
            </w:r>
            <w:r>
              <w:rPr>
                <w:noProof/>
                <w:webHidden/>
              </w:rPr>
              <w:instrText xml:space="preserve"> PAGEREF _Toc239768915 \h </w:instrText>
            </w:r>
            <w:r>
              <w:rPr>
                <w:noProof/>
                <w:webHidden/>
              </w:rPr>
            </w:r>
            <w:r>
              <w:rPr>
                <w:noProof/>
                <w:webHidden/>
              </w:rPr>
              <w:fldChar w:fldCharType="separate"/>
            </w:r>
            <w:r>
              <w:rPr>
                <w:noProof/>
                <w:webHidden/>
              </w:rPr>
              <w:t>4</w:t>
            </w:r>
            <w:r>
              <w:rPr>
                <w:noProof/>
                <w:webHidden/>
              </w:rPr>
              <w:fldChar w:fldCharType="end"/>
            </w:r>
          </w:hyperlink>
        </w:p>
        <w:p w14:paraId="06864F00" w14:textId="6BF3F20E" w:rsidR="008D4E2A" w:rsidRDefault="008D4E2A">
          <w:pPr>
            <w:pStyle w:val="TOC3"/>
            <w:tabs>
              <w:tab w:val="right" w:leader="dot" w:pos="10194"/>
            </w:tabs>
            <w:rPr>
              <w:rFonts w:eastAsiaTheme="minorEastAsia" w:hint="eastAsia"/>
              <w:noProof/>
              <w:color w:val="auto"/>
              <w:lang w:val="en-US"/>
            </w:rPr>
          </w:pPr>
          <w:hyperlink w:anchor="_Toc239768916" w:history="1">
            <w:r w:rsidRPr="001F1F7B">
              <w:rPr>
                <w:rStyle w:val="Hyperlink"/>
                <w:noProof/>
              </w:rPr>
              <w:t>Question 2</w:t>
            </w:r>
            <w:r>
              <w:rPr>
                <w:noProof/>
                <w:webHidden/>
              </w:rPr>
              <w:tab/>
            </w:r>
            <w:r>
              <w:rPr>
                <w:noProof/>
                <w:webHidden/>
              </w:rPr>
              <w:fldChar w:fldCharType="begin"/>
            </w:r>
            <w:r>
              <w:rPr>
                <w:noProof/>
                <w:webHidden/>
              </w:rPr>
              <w:instrText xml:space="preserve"> PAGEREF _Toc239768916 \h </w:instrText>
            </w:r>
            <w:r>
              <w:rPr>
                <w:noProof/>
                <w:webHidden/>
              </w:rPr>
            </w:r>
            <w:r>
              <w:rPr>
                <w:noProof/>
                <w:webHidden/>
              </w:rPr>
              <w:fldChar w:fldCharType="separate"/>
            </w:r>
            <w:r>
              <w:rPr>
                <w:noProof/>
                <w:webHidden/>
              </w:rPr>
              <w:t>4</w:t>
            </w:r>
            <w:r>
              <w:rPr>
                <w:noProof/>
                <w:webHidden/>
              </w:rPr>
              <w:fldChar w:fldCharType="end"/>
            </w:r>
          </w:hyperlink>
        </w:p>
        <w:p w14:paraId="69915730" w14:textId="17ADDD5C" w:rsidR="008D4E2A" w:rsidRDefault="008D4E2A">
          <w:pPr>
            <w:pStyle w:val="TOC3"/>
            <w:tabs>
              <w:tab w:val="right" w:leader="dot" w:pos="10194"/>
            </w:tabs>
            <w:rPr>
              <w:rFonts w:eastAsiaTheme="minorEastAsia" w:hint="eastAsia"/>
              <w:noProof/>
              <w:color w:val="auto"/>
              <w:lang w:val="en-US"/>
            </w:rPr>
          </w:pPr>
          <w:hyperlink w:anchor="_Toc239768917" w:history="1">
            <w:r w:rsidRPr="001F1F7B">
              <w:rPr>
                <w:rStyle w:val="Hyperlink"/>
                <w:noProof/>
              </w:rPr>
              <w:t>Question 3</w:t>
            </w:r>
            <w:r>
              <w:rPr>
                <w:noProof/>
                <w:webHidden/>
              </w:rPr>
              <w:tab/>
            </w:r>
            <w:r>
              <w:rPr>
                <w:noProof/>
                <w:webHidden/>
              </w:rPr>
              <w:fldChar w:fldCharType="begin"/>
            </w:r>
            <w:r>
              <w:rPr>
                <w:noProof/>
                <w:webHidden/>
              </w:rPr>
              <w:instrText xml:space="preserve"> PAGEREF _Toc239768917 \h </w:instrText>
            </w:r>
            <w:r>
              <w:rPr>
                <w:noProof/>
                <w:webHidden/>
              </w:rPr>
            </w:r>
            <w:r>
              <w:rPr>
                <w:noProof/>
                <w:webHidden/>
              </w:rPr>
              <w:fldChar w:fldCharType="separate"/>
            </w:r>
            <w:r>
              <w:rPr>
                <w:noProof/>
                <w:webHidden/>
              </w:rPr>
              <w:t>5</w:t>
            </w:r>
            <w:r>
              <w:rPr>
                <w:noProof/>
                <w:webHidden/>
              </w:rPr>
              <w:fldChar w:fldCharType="end"/>
            </w:r>
          </w:hyperlink>
        </w:p>
        <w:p w14:paraId="07CAC261" w14:textId="39D06F7E" w:rsidR="008D4E2A" w:rsidRDefault="008D4E2A">
          <w:pPr>
            <w:pStyle w:val="TOC3"/>
            <w:tabs>
              <w:tab w:val="right" w:leader="dot" w:pos="10194"/>
            </w:tabs>
            <w:rPr>
              <w:rFonts w:eastAsiaTheme="minorEastAsia" w:hint="eastAsia"/>
              <w:noProof/>
              <w:color w:val="auto"/>
              <w:lang w:val="en-US"/>
            </w:rPr>
          </w:pPr>
          <w:hyperlink w:anchor="_Toc239768918" w:history="1">
            <w:r w:rsidRPr="001F1F7B">
              <w:rPr>
                <w:rStyle w:val="Hyperlink"/>
                <w:noProof/>
              </w:rPr>
              <w:t>Question 4</w:t>
            </w:r>
            <w:r>
              <w:rPr>
                <w:noProof/>
                <w:webHidden/>
              </w:rPr>
              <w:tab/>
            </w:r>
            <w:r>
              <w:rPr>
                <w:noProof/>
                <w:webHidden/>
              </w:rPr>
              <w:fldChar w:fldCharType="begin"/>
            </w:r>
            <w:r>
              <w:rPr>
                <w:noProof/>
                <w:webHidden/>
              </w:rPr>
              <w:instrText xml:space="preserve"> PAGEREF _Toc239768918 \h </w:instrText>
            </w:r>
            <w:r>
              <w:rPr>
                <w:noProof/>
                <w:webHidden/>
              </w:rPr>
            </w:r>
            <w:r>
              <w:rPr>
                <w:noProof/>
                <w:webHidden/>
              </w:rPr>
              <w:fldChar w:fldCharType="separate"/>
            </w:r>
            <w:r>
              <w:rPr>
                <w:noProof/>
                <w:webHidden/>
              </w:rPr>
              <w:t>5</w:t>
            </w:r>
            <w:r>
              <w:rPr>
                <w:noProof/>
                <w:webHidden/>
              </w:rPr>
              <w:fldChar w:fldCharType="end"/>
            </w:r>
          </w:hyperlink>
        </w:p>
        <w:p w14:paraId="088FB2F9" w14:textId="4371C9EC" w:rsidR="008D4E2A" w:rsidRDefault="008D4E2A">
          <w:pPr>
            <w:pStyle w:val="TOC1"/>
            <w:tabs>
              <w:tab w:val="right" w:leader="dot" w:pos="10194"/>
            </w:tabs>
            <w:rPr>
              <w:rFonts w:eastAsiaTheme="minorEastAsia" w:hint="eastAsia"/>
              <w:noProof/>
              <w:color w:val="auto"/>
              <w:lang w:val="en-US"/>
            </w:rPr>
          </w:pPr>
          <w:hyperlink w:anchor="_Toc239768919" w:history="1">
            <w:r w:rsidRPr="001F1F7B">
              <w:rPr>
                <w:rStyle w:val="Hyperlink"/>
                <w:noProof/>
              </w:rPr>
              <w:t>Exercise: Collections</w:t>
            </w:r>
            <w:r>
              <w:rPr>
                <w:noProof/>
                <w:webHidden/>
              </w:rPr>
              <w:tab/>
            </w:r>
            <w:r>
              <w:rPr>
                <w:noProof/>
                <w:webHidden/>
              </w:rPr>
              <w:fldChar w:fldCharType="begin"/>
            </w:r>
            <w:r>
              <w:rPr>
                <w:noProof/>
                <w:webHidden/>
              </w:rPr>
              <w:instrText xml:space="preserve"> PAGEREF _Toc239768919 \h </w:instrText>
            </w:r>
            <w:r>
              <w:rPr>
                <w:noProof/>
                <w:webHidden/>
              </w:rPr>
            </w:r>
            <w:r>
              <w:rPr>
                <w:noProof/>
                <w:webHidden/>
              </w:rPr>
              <w:fldChar w:fldCharType="separate"/>
            </w:r>
            <w:r>
              <w:rPr>
                <w:noProof/>
                <w:webHidden/>
              </w:rPr>
              <w:t>6</w:t>
            </w:r>
            <w:r>
              <w:rPr>
                <w:noProof/>
                <w:webHidden/>
              </w:rPr>
              <w:fldChar w:fldCharType="end"/>
            </w:r>
          </w:hyperlink>
        </w:p>
        <w:p w14:paraId="0BD1A29F" w14:textId="10A0C42C" w:rsidR="008D4E2A" w:rsidRDefault="008D4E2A">
          <w:pPr>
            <w:pStyle w:val="TOC2"/>
            <w:tabs>
              <w:tab w:val="right" w:leader="dot" w:pos="10194"/>
            </w:tabs>
            <w:rPr>
              <w:rFonts w:eastAsiaTheme="minorEastAsia" w:hint="eastAsia"/>
              <w:noProof/>
              <w:color w:val="auto"/>
              <w:lang w:val="en-US"/>
            </w:rPr>
          </w:pPr>
          <w:hyperlink w:anchor="_Toc239768920" w:history="1">
            <w:r w:rsidRPr="001F1F7B">
              <w:rPr>
                <w:rStyle w:val="Hyperlink"/>
                <w:noProof/>
              </w:rPr>
              <w:t>Objective</w:t>
            </w:r>
            <w:r>
              <w:rPr>
                <w:noProof/>
                <w:webHidden/>
              </w:rPr>
              <w:tab/>
            </w:r>
            <w:r>
              <w:rPr>
                <w:noProof/>
                <w:webHidden/>
              </w:rPr>
              <w:fldChar w:fldCharType="begin"/>
            </w:r>
            <w:r>
              <w:rPr>
                <w:noProof/>
                <w:webHidden/>
              </w:rPr>
              <w:instrText xml:space="preserve"> PAGEREF _Toc239768920 \h </w:instrText>
            </w:r>
            <w:r>
              <w:rPr>
                <w:noProof/>
                <w:webHidden/>
              </w:rPr>
            </w:r>
            <w:r>
              <w:rPr>
                <w:noProof/>
                <w:webHidden/>
              </w:rPr>
              <w:fldChar w:fldCharType="separate"/>
            </w:r>
            <w:r>
              <w:rPr>
                <w:noProof/>
                <w:webHidden/>
              </w:rPr>
              <w:t>6</w:t>
            </w:r>
            <w:r>
              <w:rPr>
                <w:noProof/>
                <w:webHidden/>
              </w:rPr>
              <w:fldChar w:fldCharType="end"/>
            </w:r>
          </w:hyperlink>
        </w:p>
        <w:p w14:paraId="04586F07" w14:textId="4A8F53C3" w:rsidR="008D4E2A" w:rsidRDefault="008D4E2A">
          <w:pPr>
            <w:pStyle w:val="TOC2"/>
            <w:tabs>
              <w:tab w:val="right" w:leader="dot" w:pos="10194"/>
            </w:tabs>
            <w:rPr>
              <w:rFonts w:eastAsiaTheme="minorEastAsia" w:hint="eastAsia"/>
              <w:noProof/>
              <w:color w:val="auto"/>
              <w:lang w:val="en-US"/>
            </w:rPr>
          </w:pPr>
          <w:hyperlink w:anchor="_Toc239768921" w:history="1">
            <w:r w:rsidRPr="001F1F7B">
              <w:rPr>
                <w:rStyle w:val="Hyperlink"/>
                <w:noProof/>
              </w:rPr>
              <w:t>Questions</w:t>
            </w:r>
            <w:r>
              <w:rPr>
                <w:noProof/>
                <w:webHidden/>
              </w:rPr>
              <w:tab/>
            </w:r>
            <w:r>
              <w:rPr>
                <w:noProof/>
                <w:webHidden/>
              </w:rPr>
              <w:fldChar w:fldCharType="begin"/>
            </w:r>
            <w:r>
              <w:rPr>
                <w:noProof/>
                <w:webHidden/>
              </w:rPr>
              <w:instrText xml:space="preserve"> PAGEREF _Toc239768921 \h </w:instrText>
            </w:r>
            <w:r>
              <w:rPr>
                <w:noProof/>
                <w:webHidden/>
              </w:rPr>
            </w:r>
            <w:r>
              <w:rPr>
                <w:noProof/>
                <w:webHidden/>
              </w:rPr>
              <w:fldChar w:fldCharType="separate"/>
            </w:r>
            <w:r>
              <w:rPr>
                <w:noProof/>
                <w:webHidden/>
              </w:rPr>
              <w:t>6</w:t>
            </w:r>
            <w:r>
              <w:rPr>
                <w:noProof/>
                <w:webHidden/>
              </w:rPr>
              <w:fldChar w:fldCharType="end"/>
            </w:r>
          </w:hyperlink>
        </w:p>
        <w:p w14:paraId="4FA81B09" w14:textId="7F3E38A4" w:rsidR="008D4E2A" w:rsidRDefault="008D4E2A">
          <w:pPr>
            <w:pStyle w:val="TOC2"/>
            <w:tabs>
              <w:tab w:val="right" w:leader="dot" w:pos="10194"/>
            </w:tabs>
            <w:rPr>
              <w:rFonts w:eastAsiaTheme="minorEastAsia" w:hint="eastAsia"/>
              <w:noProof/>
              <w:color w:val="auto"/>
              <w:lang w:val="en-US"/>
            </w:rPr>
          </w:pPr>
          <w:hyperlink w:anchor="_Toc239768922" w:history="1">
            <w:r w:rsidRPr="001F1F7B">
              <w:rPr>
                <w:rStyle w:val="Hyperlink"/>
                <w:noProof/>
              </w:rPr>
              <w:t>Solutions</w:t>
            </w:r>
            <w:r>
              <w:rPr>
                <w:noProof/>
                <w:webHidden/>
              </w:rPr>
              <w:tab/>
            </w:r>
            <w:r>
              <w:rPr>
                <w:noProof/>
                <w:webHidden/>
              </w:rPr>
              <w:fldChar w:fldCharType="begin"/>
            </w:r>
            <w:r>
              <w:rPr>
                <w:noProof/>
                <w:webHidden/>
              </w:rPr>
              <w:instrText xml:space="preserve"> PAGEREF _Toc239768922 \h </w:instrText>
            </w:r>
            <w:r>
              <w:rPr>
                <w:noProof/>
                <w:webHidden/>
              </w:rPr>
            </w:r>
            <w:r>
              <w:rPr>
                <w:noProof/>
                <w:webHidden/>
              </w:rPr>
              <w:fldChar w:fldCharType="separate"/>
            </w:r>
            <w:r>
              <w:rPr>
                <w:noProof/>
                <w:webHidden/>
              </w:rPr>
              <w:t>7</w:t>
            </w:r>
            <w:r>
              <w:rPr>
                <w:noProof/>
                <w:webHidden/>
              </w:rPr>
              <w:fldChar w:fldCharType="end"/>
            </w:r>
          </w:hyperlink>
        </w:p>
        <w:p w14:paraId="7F220AA6" w14:textId="2BFA5C37" w:rsidR="008D4E2A" w:rsidRDefault="008D4E2A">
          <w:pPr>
            <w:pStyle w:val="TOC1"/>
            <w:tabs>
              <w:tab w:val="right" w:leader="dot" w:pos="10194"/>
            </w:tabs>
            <w:rPr>
              <w:rFonts w:eastAsiaTheme="minorEastAsia" w:hint="eastAsia"/>
              <w:noProof/>
              <w:color w:val="auto"/>
              <w:lang w:val="en-US"/>
            </w:rPr>
          </w:pPr>
          <w:hyperlink w:anchor="_Toc239768923" w:history="1">
            <w:r w:rsidRPr="001F1F7B">
              <w:rPr>
                <w:rStyle w:val="Hyperlink"/>
                <w:noProof/>
              </w:rPr>
              <w:t>Exercise: Functions</w:t>
            </w:r>
            <w:r>
              <w:rPr>
                <w:noProof/>
                <w:webHidden/>
              </w:rPr>
              <w:tab/>
            </w:r>
            <w:r>
              <w:rPr>
                <w:noProof/>
                <w:webHidden/>
              </w:rPr>
              <w:fldChar w:fldCharType="begin"/>
            </w:r>
            <w:r>
              <w:rPr>
                <w:noProof/>
                <w:webHidden/>
              </w:rPr>
              <w:instrText xml:space="preserve"> PAGEREF _Toc239768923 \h </w:instrText>
            </w:r>
            <w:r>
              <w:rPr>
                <w:noProof/>
                <w:webHidden/>
              </w:rPr>
            </w:r>
            <w:r>
              <w:rPr>
                <w:noProof/>
                <w:webHidden/>
              </w:rPr>
              <w:fldChar w:fldCharType="separate"/>
            </w:r>
            <w:r>
              <w:rPr>
                <w:noProof/>
                <w:webHidden/>
              </w:rPr>
              <w:t>10</w:t>
            </w:r>
            <w:r>
              <w:rPr>
                <w:noProof/>
                <w:webHidden/>
              </w:rPr>
              <w:fldChar w:fldCharType="end"/>
            </w:r>
          </w:hyperlink>
        </w:p>
        <w:p w14:paraId="57FF6F19" w14:textId="10377515" w:rsidR="008D4E2A" w:rsidRDefault="008D4E2A">
          <w:pPr>
            <w:pStyle w:val="TOC2"/>
            <w:tabs>
              <w:tab w:val="right" w:leader="dot" w:pos="10194"/>
            </w:tabs>
            <w:rPr>
              <w:rFonts w:eastAsiaTheme="minorEastAsia" w:hint="eastAsia"/>
              <w:noProof/>
              <w:color w:val="auto"/>
              <w:lang w:val="en-US"/>
            </w:rPr>
          </w:pPr>
          <w:hyperlink w:anchor="_Toc239768924" w:history="1">
            <w:r w:rsidRPr="001F1F7B">
              <w:rPr>
                <w:rStyle w:val="Hyperlink"/>
                <w:noProof/>
              </w:rPr>
              <w:t>Objective</w:t>
            </w:r>
            <w:r>
              <w:rPr>
                <w:noProof/>
                <w:webHidden/>
              </w:rPr>
              <w:tab/>
            </w:r>
            <w:r>
              <w:rPr>
                <w:noProof/>
                <w:webHidden/>
              </w:rPr>
              <w:fldChar w:fldCharType="begin"/>
            </w:r>
            <w:r>
              <w:rPr>
                <w:noProof/>
                <w:webHidden/>
              </w:rPr>
              <w:instrText xml:space="preserve"> PAGEREF _Toc239768924 \h </w:instrText>
            </w:r>
            <w:r>
              <w:rPr>
                <w:noProof/>
                <w:webHidden/>
              </w:rPr>
            </w:r>
            <w:r>
              <w:rPr>
                <w:noProof/>
                <w:webHidden/>
              </w:rPr>
              <w:fldChar w:fldCharType="separate"/>
            </w:r>
            <w:r>
              <w:rPr>
                <w:noProof/>
                <w:webHidden/>
              </w:rPr>
              <w:t>10</w:t>
            </w:r>
            <w:r>
              <w:rPr>
                <w:noProof/>
                <w:webHidden/>
              </w:rPr>
              <w:fldChar w:fldCharType="end"/>
            </w:r>
          </w:hyperlink>
        </w:p>
        <w:p w14:paraId="7D560864" w14:textId="438F9CFD" w:rsidR="008D4E2A" w:rsidRDefault="008D4E2A">
          <w:pPr>
            <w:pStyle w:val="TOC2"/>
            <w:tabs>
              <w:tab w:val="right" w:leader="dot" w:pos="10194"/>
            </w:tabs>
            <w:rPr>
              <w:rFonts w:eastAsiaTheme="minorEastAsia" w:hint="eastAsia"/>
              <w:noProof/>
              <w:color w:val="auto"/>
              <w:lang w:val="en-US"/>
            </w:rPr>
          </w:pPr>
          <w:hyperlink w:anchor="_Toc239768925" w:history="1">
            <w:r w:rsidRPr="001F1F7B">
              <w:rPr>
                <w:rStyle w:val="Hyperlink"/>
                <w:noProof/>
              </w:rPr>
              <w:t>Questions</w:t>
            </w:r>
            <w:r>
              <w:rPr>
                <w:noProof/>
                <w:webHidden/>
              </w:rPr>
              <w:tab/>
            </w:r>
            <w:r>
              <w:rPr>
                <w:noProof/>
                <w:webHidden/>
              </w:rPr>
              <w:fldChar w:fldCharType="begin"/>
            </w:r>
            <w:r>
              <w:rPr>
                <w:noProof/>
                <w:webHidden/>
              </w:rPr>
              <w:instrText xml:space="preserve"> PAGEREF _Toc239768925 \h </w:instrText>
            </w:r>
            <w:r>
              <w:rPr>
                <w:noProof/>
                <w:webHidden/>
              </w:rPr>
            </w:r>
            <w:r>
              <w:rPr>
                <w:noProof/>
                <w:webHidden/>
              </w:rPr>
              <w:fldChar w:fldCharType="separate"/>
            </w:r>
            <w:r>
              <w:rPr>
                <w:noProof/>
                <w:webHidden/>
              </w:rPr>
              <w:t>10</w:t>
            </w:r>
            <w:r>
              <w:rPr>
                <w:noProof/>
                <w:webHidden/>
              </w:rPr>
              <w:fldChar w:fldCharType="end"/>
            </w:r>
          </w:hyperlink>
        </w:p>
        <w:p w14:paraId="688CDD43" w14:textId="7954E31F" w:rsidR="008D4E2A" w:rsidRDefault="008D4E2A">
          <w:pPr>
            <w:pStyle w:val="TOC2"/>
            <w:tabs>
              <w:tab w:val="right" w:leader="dot" w:pos="10194"/>
            </w:tabs>
            <w:rPr>
              <w:rFonts w:eastAsiaTheme="minorEastAsia" w:hint="eastAsia"/>
              <w:noProof/>
              <w:color w:val="auto"/>
              <w:lang w:val="en-US"/>
            </w:rPr>
          </w:pPr>
          <w:hyperlink w:anchor="_Toc239768926" w:history="1">
            <w:r w:rsidRPr="001F1F7B">
              <w:rPr>
                <w:rStyle w:val="Hyperlink"/>
                <w:noProof/>
              </w:rPr>
              <w:t>Solutions</w:t>
            </w:r>
            <w:r>
              <w:rPr>
                <w:noProof/>
                <w:webHidden/>
              </w:rPr>
              <w:tab/>
            </w:r>
            <w:r>
              <w:rPr>
                <w:noProof/>
                <w:webHidden/>
              </w:rPr>
              <w:fldChar w:fldCharType="begin"/>
            </w:r>
            <w:r>
              <w:rPr>
                <w:noProof/>
                <w:webHidden/>
              </w:rPr>
              <w:instrText xml:space="preserve"> PAGEREF _Toc239768926 \h </w:instrText>
            </w:r>
            <w:r>
              <w:rPr>
                <w:noProof/>
                <w:webHidden/>
              </w:rPr>
            </w:r>
            <w:r>
              <w:rPr>
                <w:noProof/>
                <w:webHidden/>
              </w:rPr>
              <w:fldChar w:fldCharType="separate"/>
            </w:r>
            <w:r>
              <w:rPr>
                <w:noProof/>
                <w:webHidden/>
              </w:rPr>
              <w:t>11</w:t>
            </w:r>
            <w:r>
              <w:rPr>
                <w:noProof/>
                <w:webHidden/>
              </w:rPr>
              <w:fldChar w:fldCharType="end"/>
            </w:r>
          </w:hyperlink>
        </w:p>
        <w:p w14:paraId="7F1133C5" w14:textId="586E7391" w:rsidR="008D4E2A" w:rsidRDefault="008D4E2A">
          <w:pPr>
            <w:pStyle w:val="TOC3"/>
            <w:tabs>
              <w:tab w:val="right" w:leader="dot" w:pos="10194"/>
            </w:tabs>
            <w:rPr>
              <w:rFonts w:eastAsiaTheme="minorEastAsia" w:hint="eastAsia"/>
              <w:noProof/>
              <w:color w:val="auto"/>
              <w:lang w:val="en-US"/>
            </w:rPr>
          </w:pPr>
          <w:hyperlink w:anchor="_Toc239768927" w:history="1">
            <w:r w:rsidRPr="001F1F7B">
              <w:rPr>
                <w:rStyle w:val="Hyperlink"/>
                <w:noProof/>
              </w:rPr>
              <w:t>Question 1</w:t>
            </w:r>
            <w:r>
              <w:rPr>
                <w:noProof/>
                <w:webHidden/>
              </w:rPr>
              <w:tab/>
            </w:r>
            <w:r>
              <w:rPr>
                <w:noProof/>
                <w:webHidden/>
              </w:rPr>
              <w:fldChar w:fldCharType="begin"/>
            </w:r>
            <w:r>
              <w:rPr>
                <w:noProof/>
                <w:webHidden/>
              </w:rPr>
              <w:instrText xml:space="preserve"> PAGEREF _Toc239768927 \h </w:instrText>
            </w:r>
            <w:r>
              <w:rPr>
                <w:noProof/>
                <w:webHidden/>
              </w:rPr>
            </w:r>
            <w:r>
              <w:rPr>
                <w:noProof/>
                <w:webHidden/>
              </w:rPr>
              <w:fldChar w:fldCharType="separate"/>
            </w:r>
            <w:r>
              <w:rPr>
                <w:noProof/>
                <w:webHidden/>
              </w:rPr>
              <w:t>11</w:t>
            </w:r>
            <w:r>
              <w:rPr>
                <w:noProof/>
                <w:webHidden/>
              </w:rPr>
              <w:fldChar w:fldCharType="end"/>
            </w:r>
          </w:hyperlink>
        </w:p>
        <w:p w14:paraId="51FC0400" w14:textId="60A938B7" w:rsidR="008D4E2A" w:rsidRDefault="008D4E2A">
          <w:pPr>
            <w:pStyle w:val="TOC3"/>
            <w:tabs>
              <w:tab w:val="right" w:leader="dot" w:pos="10194"/>
            </w:tabs>
            <w:rPr>
              <w:rFonts w:eastAsiaTheme="minorEastAsia" w:hint="eastAsia"/>
              <w:noProof/>
              <w:color w:val="auto"/>
              <w:lang w:val="en-US"/>
            </w:rPr>
          </w:pPr>
          <w:hyperlink w:anchor="_Toc239768928" w:history="1">
            <w:r w:rsidRPr="001F1F7B">
              <w:rPr>
                <w:rStyle w:val="Hyperlink"/>
                <w:noProof/>
              </w:rPr>
              <w:t>Question 3</w:t>
            </w:r>
            <w:r>
              <w:rPr>
                <w:noProof/>
                <w:webHidden/>
              </w:rPr>
              <w:tab/>
            </w:r>
            <w:r>
              <w:rPr>
                <w:noProof/>
                <w:webHidden/>
              </w:rPr>
              <w:fldChar w:fldCharType="begin"/>
            </w:r>
            <w:r>
              <w:rPr>
                <w:noProof/>
                <w:webHidden/>
              </w:rPr>
              <w:instrText xml:space="preserve"> PAGEREF _Toc239768928 \h </w:instrText>
            </w:r>
            <w:r>
              <w:rPr>
                <w:noProof/>
                <w:webHidden/>
              </w:rPr>
            </w:r>
            <w:r>
              <w:rPr>
                <w:noProof/>
                <w:webHidden/>
              </w:rPr>
              <w:fldChar w:fldCharType="separate"/>
            </w:r>
            <w:r>
              <w:rPr>
                <w:noProof/>
                <w:webHidden/>
              </w:rPr>
              <w:t>12</w:t>
            </w:r>
            <w:r>
              <w:rPr>
                <w:noProof/>
                <w:webHidden/>
              </w:rPr>
              <w:fldChar w:fldCharType="end"/>
            </w:r>
          </w:hyperlink>
        </w:p>
        <w:p w14:paraId="42F821C0" w14:textId="4C326285" w:rsidR="009D3007" w:rsidRPr="00FE0E8D" w:rsidRDefault="009D3007">
          <w:r w:rsidRPr="00FE0E8D">
            <w:fldChar w:fldCharType="end"/>
          </w:r>
        </w:p>
      </w:sdtContent>
    </w:sdt>
    <w:p w14:paraId="4643DE79" w14:textId="77777777" w:rsidR="003A2F18" w:rsidRPr="00FE0E8D" w:rsidRDefault="00D06715">
      <w:pPr>
        <w:spacing w:before="0" w:after="160" w:line="259" w:lineRule="auto"/>
        <w:sectPr w:rsidR="003A2F18" w:rsidRPr="00FE0E8D" w:rsidSect="002920C8">
          <w:headerReference w:type="default" r:id="rId18"/>
          <w:headerReference w:type="first" r:id="rId19"/>
          <w:footerReference w:type="first" r:id="rId20"/>
          <w:pgSz w:w="11906" w:h="16838"/>
          <w:pgMar w:top="1701" w:right="851" w:bottom="1134" w:left="851" w:header="567" w:footer="397" w:gutter="0"/>
          <w:pgNumType w:fmt="lowerRoman" w:start="1"/>
          <w:cols w:space="708"/>
          <w:docGrid w:linePitch="360"/>
        </w:sectPr>
      </w:pPr>
      <w:r w:rsidRPr="00FE0E8D">
        <w:br w:type="page"/>
      </w:r>
    </w:p>
    <w:p w14:paraId="0EBAA59A" w14:textId="77E538D3" w:rsidR="00D06715" w:rsidRPr="00FE0E8D" w:rsidRDefault="00D06715" w:rsidP="00D06715">
      <w:pPr>
        <w:pStyle w:val="Heading1"/>
        <w:numPr>
          <w:ilvl w:val="0"/>
          <w:numId w:val="0"/>
        </w:numPr>
        <w:rPr>
          <w:rFonts w:hint="eastAsia"/>
        </w:rPr>
      </w:pPr>
      <w:bookmarkStart w:id="0" w:name="_Toc1596978594"/>
      <w:bookmarkStart w:id="1" w:name="_Toc239768909"/>
      <w:bookmarkStart w:id="2" w:name="_Hlk80183962"/>
      <w:bookmarkStart w:id="3" w:name="_Hlk170215426"/>
      <w:r w:rsidRPr="00FE0E8D">
        <w:t>Exercise: Flow control</w:t>
      </w:r>
      <w:bookmarkEnd w:id="0"/>
      <w:bookmarkEnd w:id="1"/>
    </w:p>
    <w:p w14:paraId="296FBEB7" w14:textId="16EA90C6" w:rsidR="00D06715" w:rsidRPr="00FE0E8D" w:rsidRDefault="00D06715" w:rsidP="00D06715">
      <w:pPr>
        <w:pStyle w:val="Heading2"/>
        <w:numPr>
          <w:ilvl w:val="0"/>
          <w:numId w:val="0"/>
        </w:numPr>
        <w:ind w:left="1134" w:hanging="1134"/>
        <w:rPr>
          <w:rFonts w:hint="eastAsia"/>
        </w:rPr>
      </w:pPr>
      <w:bookmarkStart w:id="4" w:name="_Toc452533858"/>
      <w:bookmarkStart w:id="5" w:name="_Toc239768910"/>
      <w:r w:rsidRPr="00FE0E8D">
        <w:t>Objective</w:t>
      </w:r>
      <w:bookmarkEnd w:id="4"/>
      <w:bookmarkEnd w:id="5"/>
    </w:p>
    <w:p w14:paraId="3EF44E0B" w14:textId="77777777" w:rsidR="00D06715" w:rsidRPr="00FE0E8D" w:rsidRDefault="00D06715" w:rsidP="00813CF8">
      <w:r w:rsidRPr="00FE0E8D">
        <w:t>To use the flow control structures of Python and to gain familiarity in coding based on indentation. That does take a little practice. We’ll also be using a couple of modules from the Python standard library.</w:t>
      </w:r>
    </w:p>
    <w:p w14:paraId="39B74291" w14:textId="77777777" w:rsidR="00813CF8" w:rsidRPr="00FE0E8D" w:rsidRDefault="00813CF8" w:rsidP="00813CF8"/>
    <w:p w14:paraId="3D62D47D" w14:textId="074EB153" w:rsidR="00D06715" w:rsidRPr="00FE0E8D" w:rsidRDefault="00D06715" w:rsidP="00D06715">
      <w:pPr>
        <w:pStyle w:val="Heading2"/>
        <w:numPr>
          <w:ilvl w:val="0"/>
          <w:numId w:val="0"/>
        </w:numPr>
        <w:ind w:left="1134" w:hanging="1134"/>
        <w:rPr>
          <w:rFonts w:hint="eastAsia"/>
        </w:rPr>
      </w:pPr>
      <w:bookmarkStart w:id="6" w:name="_Toc302064419"/>
      <w:bookmarkStart w:id="7" w:name="_Toc239768911"/>
      <w:r w:rsidRPr="00FE0E8D">
        <w:t>Questions</w:t>
      </w:r>
      <w:bookmarkEnd w:id="6"/>
      <w:bookmarkEnd w:id="7"/>
    </w:p>
    <w:p w14:paraId="00AB5F8B" w14:textId="77777777" w:rsidR="00813CF8" w:rsidRPr="00FE0E8D" w:rsidRDefault="00D06715" w:rsidP="00813CF8">
      <w:pPr>
        <w:pStyle w:val="Numberlist"/>
      </w:pPr>
      <w:r w:rsidRPr="00FE0E8D">
        <w:t>Write a Python program that emulates the high-street bank mechanism for checking a PIN. Keep taking input from the keyboard (see below) until it is identical to a password number which is hard-coded by you in the program.</w:t>
      </w:r>
    </w:p>
    <w:p w14:paraId="5D2E1F8C" w14:textId="0B6ED4E9" w:rsidR="00D06715" w:rsidRPr="00FE0E8D" w:rsidRDefault="0C97B1A9" w:rsidP="00813CF8">
      <w:pPr>
        <w:pStyle w:val="Numberlist"/>
        <w:numPr>
          <w:ilvl w:val="0"/>
          <w:numId w:val="0"/>
        </w:numPr>
        <w:ind w:left="851"/>
        <w:rPr>
          <w:b/>
          <w:bCs/>
        </w:rPr>
      </w:pPr>
      <w:r>
        <w:t xml:space="preserve">To output a prompt and read from the keyboard: </w:t>
      </w:r>
      <w:r w:rsidRPr="0C97B1A9">
        <w:rPr>
          <w:b/>
          <w:bCs/>
        </w:rPr>
        <w:t>supplied_pin = input("Enter your PIN: ")</w:t>
      </w:r>
    </w:p>
    <w:p w14:paraId="4D7D1B25" w14:textId="35EAA891" w:rsidR="00D06715" w:rsidRPr="00FE0E8D" w:rsidRDefault="00D06715" w:rsidP="00813CF8">
      <w:pPr>
        <w:pStyle w:val="Numberlist"/>
        <w:numPr>
          <w:ilvl w:val="0"/>
          <w:numId w:val="0"/>
        </w:numPr>
        <w:ind w:left="851"/>
      </w:pPr>
      <w:r w:rsidRPr="00FE0E8D">
        <w:t>Restrict the number of attempts to three (be sure to use a variable for that, we may wish to change it later) and output a suitable message for success and failure. Be sure to include the number of attempts in the message.</w:t>
      </w:r>
    </w:p>
    <w:p w14:paraId="538739C0" w14:textId="77777777" w:rsidR="00D06715" w:rsidRPr="00FE0E8D" w:rsidRDefault="00D06715" w:rsidP="00813CF8"/>
    <w:p w14:paraId="05BF5664" w14:textId="0E8689A3" w:rsidR="00D06715" w:rsidRPr="00FE0E8D" w:rsidRDefault="00D06715" w:rsidP="00D06715">
      <w:pPr>
        <w:pStyle w:val="Heading2"/>
        <w:numPr>
          <w:ilvl w:val="0"/>
          <w:numId w:val="0"/>
        </w:numPr>
        <w:ind w:left="1134" w:hanging="1134"/>
        <w:rPr>
          <w:rFonts w:hint="eastAsia"/>
        </w:rPr>
      </w:pPr>
      <w:bookmarkStart w:id="8" w:name="_Toc181265130"/>
      <w:bookmarkStart w:id="9" w:name="_Toc239768912"/>
      <w:r w:rsidRPr="00FE0E8D">
        <w:t>Optional extension</w:t>
      </w:r>
      <w:bookmarkEnd w:id="8"/>
      <w:bookmarkEnd w:id="9"/>
    </w:p>
    <w:p w14:paraId="1861F36D" w14:textId="4AC8E8E5" w:rsidR="00D06715" w:rsidRPr="00FE0E8D" w:rsidRDefault="00D06715" w:rsidP="00D06715">
      <w:r w:rsidRPr="00FE0E8D">
        <w:t>Passwords and PINs</w:t>
      </w:r>
      <w:r w:rsidR="00813CF8" w:rsidRPr="00FE0E8D">
        <w:t xml:space="preserve"> </w:t>
      </w:r>
      <w:r w:rsidRPr="00FE0E8D">
        <w:t xml:space="preserve">would not normally be displayed (echoed) to the screen for security reasons. So, now we will add the functionality to hide the characters typed. That could be a lot of work, but one of the advantages of using a language like Python is that </w:t>
      </w:r>
      <w:r w:rsidR="00813CF8" w:rsidRPr="00FE0E8D">
        <w:t>‘</w:t>
      </w:r>
      <w:r w:rsidRPr="00FE0E8D">
        <w:t>there's a module for it</w:t>
      </w:r>
      <w:r w:rsidR="00813CF8" w:rsidRPr="00FE0E8D">
        <w:t>’</w:t>
      </w:r>
      <w:r w:rsidRPr="00FE0E8D">
        <w:t>.</w:t>
      </w:r>
    </w:p>
    <w:p w14:paraId="00C45FD0" w14:textId="77777777" w:rsidR="00D06715" w:rsidRPr="00FE0E8D" w:rsidRDefault="00D06715" w:rsidP="00D06715">
      <w:r w:rsidRPr="00FE0E8D">
        <w:t xml:space="preserve">You’ll need to </w:t>
      </w:r>
      <w:r w:rsidRPr="00FE0E8D">
        <w:rPr>
          <w:rFonts w:cs="Courier New"/>
          <w:b/>
        </w:rPr>
        <w:t>import</w:t>
      </w:r>
      <w:r w:rsidRPr="00FE0E8D">
        <w:t xml:space="preserve"> a module called </w:t>
      </w:r>
      <w:r w:rsidRPr="00FE0E8D">
        <w:rPr>
          <w:rFonts w:cs="Courier New"/>
          <w:b/>
        </w:rPr>
        <w:t>getpass</w:t>
      </w:r>
      <w:r w:rsidRPr="00FE0E8D">
        <w:t>, which is part of the standard library.</w:t>
      </w:r>
    </w:p>
    <w:p w14:paraId="089C5F6B" w14:textId="77777777" w:rsidR="00D06715" w:rsidRPr="00FE0E8D" w:rsidRDefault="00D06715" w:rsidP="00D06715">
      <w:r w:rsidRPr="00FE0E8D">
        <w:t xml:space="preserve">Instead of </w:t>
      </w:r>
      <w:r w:rsidRPr="00FE0E8D">
        <w:rPr>
          <w:rFonts w:cs="Courier New"/>
          <w:b/>
        </w:rPr>
        <w:t>input</w:t>
      </w:r>
      <w:r w:rsidRPr="00FE0E8D">
        <w:t xml:space="preserve"> use </w:t>
      </w:r>
      <w:r w:rsidRPr="00FE0E8D">
        <w:rPr>
          <w:rFonts w:cs="Courier New"/>
          <w:b/>
        </w:rPr>
        <w:t>getpass.getpass</w:t>
      </w:r>
      <w:r w:rsidRPr="00FE0E8D">
        <w:t xml:space="preserve">, in the same place in the program, with the same parameters. </w:t>
      </w:r>
    </w:p>
    <w:p w14:paraId="50D47A0E" w14:textId="5CD96535" w:rsidR="00D06715" w:rsidRPr="00FE0E8D" w:rsidRDefault="00D06715" w:rsidP="00D06715">
      <w:r w:rsidRPr="00FE0E8D">
        <w:rPr>
          <w:b/>
          <w:bCs/>
        </w:rPr>
        <w:t xml:space="preserve">Note: </w:t>
      </w:r>
      <w:r w:rsidRPr="00FE0E8D">
        <w:t xml:space="preserve">You will have to run your program in </w:t>
      </w:r>
      <w:r w:rsidR="00813CF8" w:rsidRPr="00FE0E8D">
        <w:t>PyCharm</w:t>
      </w:r>
      <w:r w:rsidRPr="00FE0E8D">
        <w:t xml:space="preserve"> or VSCode. You may also have to update the </w:t>
      </w:r>
      <w:r w:rsidRPr="00FE0E8D">
        <w:rPr>
          <w:b/>
          <w:bCs/>
        </w:rPr>
        <w:t>Edit Configuration Templates</w:t>
      </w:r>
      <w:r w:rsidRPr="00FE0E8D">
        <w:t xml:space="preserve"> to ‘Emulate terminal in output Console’ for the getpass module to work correctly in PyCharm.</w:t>
      </w:r>
    </w:p>
    <w:p w14:paraId="025B3AE3" w14:textId="77777777" w:rsidR="00D06715" w:rsidRPr="00FE0E8D" w:rsidRDefault="00D06715" w:rsidP="00813CF8">
      <w:pPr>
        <w:pStyle w:val="Numberlist"/>
      </w:pPr>
      <w:r w:rsidRPr="00FE0E8D">
        <w:t>Write a Python program to display a range of numbers by steps of -2.</w:t>
      </w:r>
    </w:p>
    <w:p w14:paraId="6658369B" w14:textId="781EF6B0" w:rsidR="00D06715" w:rsidRPr="00FE0E8D" w:rsidRDefault="00D06715" w:rsidP="00DB62C7">
      <w:pPr>
        <w:pStyle w:val="Letterlist"/>
        <w:numPr>
          <w:ilvl w:val="0"/>
          <w:numId w:val="0"/>
        </w:numPr>
        <w:ind w:left="1701"/>
        <w:rPr>
          <w:b/>
          <w:bCs/>
        </w:rPr>
      </w:pPr>
      <w:r w:rsidRPr="00FE0E8D">
        <w:t>Prompt the user at the keyboard for a positive integer using:</w:t>
      </w:r>
      <w:r w:rsidR="00813CF8" w:rsidRPr="00FE0E8D">
        <w:t xml:space="preserve"> </w:t>
      </w:r>
      <w:r w:rsidRPr="00FE0E8D">
        <w:rPr>
          <w:b/>
          <w:bCs/>
        </w:rPr>
        <w:t>var = input ("Please enter an integer: ")</w:t>
      </w:r>
    </w:p>
    <w:p w14:paraId="7025D1DC" w14:textId="77777777" w:rsidR="00813CF8" w:rsidRPr="00FE0E8D" w:rsidRDefault="00D06715" w:rsidP="00DB62C7">
      <w:pPr>
        <w:pStyle w:val="Letterlist"/>
        <w:rPr>
          <w:rFonts w:ascii="Montserrat" w:hAnsi="Montserrat" w:cs="Courier New"/>
          <w:sz w:val="22"/>
          <w:szCs w:val="22"/>
        </w:rPr>
      </w:pPr>
      <w:r w:rsidRPr="00FE0E8D">
        <w:t xml:space="preserve">Validate the input </w:t>
      </w:r>
      <w:r w:rsidRPr="00FE0E8D">
        <w:rPr>
          <w:b/>
        </w:rPr>
        <w:t>(</w:t>
      </w:r>
      <w:r w:rsidRPr="00FE0E8D">
        <w:rPr>
          <w:rFonts w:cs="Courier New"/>
          <w:b/>
        </w:rPr>
        <w:t>var</w:t>
      </w:r>
      <w:r w:rsidRPr="00FE0E8D">
        <w:rPr>
          <w:b/>
        </w:rPr>
        <w:t>)</w:t>
      </w:r>
      <w:r w:rsidRPr="00FE0E8D">
        <w:t xml:space="preserve"> to make sure that the user entered an integer using the </w:t>
      </w:r>
      <w:r w:rsidRPr="00FE0E8D">
        <w:rPr>
          <w:rFonts w:cs="Courier New"/>
          <w:b/>
        </w:rPr>
        <w:t>isdecimal()</w:t>
      </w:r>
      <w:r w:rsidRPr="00FE0E8D">
        <w:t xml:space="preserve"> method. If the user entered an invalid value, output a suitable error message and exit the program.</w:t>
      </w:r>
    </w:p>
    <w:p w14:paraId="1CF47292" w14:textId="09507F06" w:rsidR="00D06715" w:rsidRPr="00FE0E8D" w:rsidRDefault="00D06715" w:rsidP="00DB62C7">
      <w:pPr>
        <w:pStyle w:val="Letterlist"/>
        <w:rPr>
          <w:rFonts w:ascii="Montserrat" w:hAnsi="Montserrat" w:cs="Courier New"/>
          <w:sz w:val="22"/>
          <w:szCs w:val="22"/>
        </w:rPr>
      </w:pPr>
      <w:r w:rsidRPr="00FE0E8D">
        <w:t>Use a loop to count down from this integer in steps of 2, displaying each number on the screen until either 1 or 0 is reached. For example, if the integer 16 (validated) is entered, the output would be:</w:t>
      </w:r>
      <w:r w:rsidRPr="00FE0E8D">
        <w:rPr>
          <w:rFonts w:ascii="Montserrat" w:hAnsi="Montserrat" w:cs="Courier New"/>
        </w:rPr>
        <w:t xml:space="preserve"> </w:t>
      </w:r>
    </w:p>
    <w:p w14:paraId="68DC0A93" w14:textId="77777777" w:rsidR="00D06715" w:rsidRPr="00FE0E8D" w:rsidRDefault="00D06715" w:rsidP="00D06715">
      <w:pPr>
        <w:pStyle w:val="Letterlist"/>
        <w:numPr>
          <w:ilvl w:val="0"/>
          <w:numId w:val="0"/>
        </w:numPr>
        <w:ind w:left="2160"/>
      </w:pPr>
      <w:r w:rsidRPr="00FE0E8D">
        <w:t xml:space="preserve">16 </w:t>
      </w:r>
    </w:p>
    <w:p w14:paraId="5C8EAACD"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14 </w:t>
      </w:r>
    </w:p>
    <w:p w14:paraId="683B6EE9"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12 </w:t>
      </w:r>
    </w:p>
    <w:p w14:paraId="4B1AC4D3"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10 </w:t>
      </w:r>
    </w:p>
    <w:p w14:paraId="5CFDA6DF"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8 </w:t>
      </w:r>
    </w:p>
    <w:p w14:paraId="09F79926"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6 </w:t>
      </w:r>
    </w:p>
    <w:p w14:paraId="7ABAFC00"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4 </w:t>
      </w:r>
    </w:p>
    <w:p w14:paraId="72628ADA"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 xml:space="preserve">2 </w:t>
      </w:r>
    </w:p>
    <w:p w14:paraId="4975BAF7" w14:textId="77777777" w:rsidR="00D06715" w:rsidRPr="00FE0E8D" w:rsidRDefault="00D06715" w:rsidP="00D06715">
      <w:pPr>
        <w:pStyle w:val="Letterlist"/>
        <w:numPr>
          <w:ilvl w:val="0"/>
          <w:numId w:val="0"/>
        </w:numPr>
        <w:ind w:left="2160"/>
        <w:rPr>
          <w:rFonts w:cs="Courier New"/>
          <w:sz w:val="22"/>
          <w:szCs w:val="22"/>
        </w:rPr>
      </w:pPr>
      <w:r w:rsidRPr="00FE0E8D">
        <w:rPr>
          <w:rFonts w:cs="Courier New"/>
          <w:sz w:val="22"/>
          <w:szCs w:val="22"/>
        </w:rPr>
        <w:t>0</w:t>
      </w:r>
    </w:p>
    <w:p w14:paraId="4492739E" w14:textId="77777777" w:rsidR="00D06715" w:rsidRPr="00FE0E8D" w:rsidRDefault="00D06715" w:rsidP="00813CF8">
      <w:pPr>
        <w:pStyle w:val="Letterlist"/>
        <w:numPr>
          <w:ilvl w:val="0"/>
          <w:numId w:val="0"/>
        </w:numPr>
        <w:ind w:left="1701"/>
      </w:pPr>
      <w:r w:rsidRPr="00FE0E8D">
        <w:t xml:space="preserve">And if 7 is entered, the output would be: </w:t>
      </w:r>
    </w:p>
    <w:p w14:paraId="416A3EBA" w14:textId="77777777" w:rsidR="00D06715" w:rsidRPr="00FE0E8D" w:rsidRDefault="00D06715" w:rsidP="00D06715">
      <w:pPr>
        <w:pStyle w:val="Letterlist"/>
        <w:numPr>
          <w:ilvl w:val="0"/>
          <w:numId w:val="0"/>
        </w:numPr>
        <w:ind w:left="2160"/>
      </w:pPr>
      <w:r w:rsidRPr="00FE0E8D">
        <w:t xml:space="preserve">7 </w:t>
      </w:r>
    </w:p>
    <w:p w14:paraId="23F5469B" w14:textId="77777777" w:rsidR="00D06715" w:rsidRPr="00FE0E8D" w:rsidRDefault="00D06715" w:rsidP="00D06715">
      <w:pPr>
        <w:pStyle w:val="Letterlist"/>
        <w:numPr>
          <w:ilvl w:val="0"/>
          <w:numId w:val="0"/>
        </w:numPr>
        <w:ind w:left="2160"/>
      </w:pPr>
      <w:r w:rsidRPr="00FE0E8D">
        <w:t xml:space="preserve">5 </w:t>
      </w:r>
    </w:p>
    <w:p w14:paraId="13A26467" w14:textId="77777777" w:rsidR="00D06715" w:rsidRPr="00FE0E8D" w:rsidRDefault="00D06715" w:rsidP="00D06715">
      <w:pPr>
        <w:pStyle w:val="Letterlist"/>
        <w:numPr>
          <w:ilvl w:val="0"/>
          <w:numId w:val="0"/>
        </w:numPr>
        <w:ind w:left="2160"/>
      </w:pPr>
      <w:r w:rsidRPr="00FE0E8D">
        <w:t xml:space="preserve">3 </w:t>
      </w:r>
    </w:p>
    <w:p w14:paraId="57F290D1" w14:textId="77777777" w:rsidR="00D06715" w:rsidRPr="00FE0E8D" w:rsidRDefault="00D06715" w:rsidP="00D06715">
      <w:pPr>
        <w:pStyle w:val="Letterlist"/>
        <w:numPr>
          <w:ilvl w:val="0"/>
          <w:numId w:val="0"/>
        </w:numPr>
        <w:ind w:left="2160"/>
      </w:pPr>
      <w:r w:rsidRPr="00FE0E8D">
        <w:t>1</w:t>
      </w:r>
    </w:p>
    <w:p w14:paraId="0FAA941F" w14:textId="458D0F67" w:rsidR="00D06715" w:rsidRPr="00FE0E8D" w:rsidRDefault="00D06715" w:rsidP="00813CF8">
      <w:pPr>
        <w:pStyle w:val="Letterlist"/>
        <w:numPr>
          <w:ilvl w:val="0"/>
          <w:numId w:val="0"/>
        </w:numPr>
        <w:ind w:left="1701"/>
      </w:pPr>
      <w:r w:rsidRPr="00FE0E8D">
        <w:t xml:space="preserve">You will need to look-up the </w:t>
      </w:r>
      <w:r w:rsidRPr="00FE0E8D">
        <w:rPr>
          <w:rFonts w:cs="Courier New"/>
          <w:b/>
        </w:rPr>
        <w:t>range()</w:t>
      </w:r>
      <w:r w:rsidRPr="00FE0E8D">
        <w:t xml:space="preserve"> built-in in the online documentation</w:t>
      </w:r>
      <w:r w:rsidR="00813CF8" w:rsidRPr="00FE0E8D">
        <w:t>. P</w:t>
      </w:r>
      <w:r w:rsidRPr="00FE0E8D">
        <w:t>ay particular attention to the stop parameter.</w:t>
      </w:r>
    </w:p>
    <w:p w14:paraId="71E94DCA" w14:textId="77777777" w:rsidR="00813CF8" w:rsidRPr="00FE0E8D" w:rsidRDefault="00813CF8" w:rsidP="00D06715">
      <w:pPr>
        <w:rPr>
          <w:b/>
          <w:bCs/>
        </w:rPr>
      </w:pPr>
    </w:p>
    <w:p w14:paraId="1E0115D9" w14:textId="726042A3" w:rsidR="00D06715" w:rsidRPr="00FE0E8D" w:rsidRDefault="00D06715" w:rsidP="00D06715">
      <w:pPr>
        <w:rPr>
          <w:b/>
          <w:bCs/>
        </w:rPr>
      </w:pPr>
      <w:r w:rsidRPr="00FE0E8D">
        <w:rPr>
          <w:b/>
          <w:bCs/>
        </w:rPr>
        <w:t>If time allows</w:t>
      </w:r>
      <w:r w:rsidR="00813CF8" w:rsidRPr="00FE0E8D">
        <w:rPr>
          <w:b/>
          <w:bCs/>
        </w:rPr>
        <w:t>:</w:t>
      </w:r>
    </w:p>
    <w:p w14:paraId="2AAFDC3B" w14:textId="77777777" w:rsidR="00D06715" w:rsidRPr="00FE0E8D" w:rsidRDefault="00D06715" w:rsidP="00813CF8">
      <w:pPr>
        <w:pStyle w:val="Numberlist"/>
      </w:pPr>
      <w:r w:rsidRPr="00FE0E8D">
        <w:t>If a year is exactly divisible by 4 but not by 100, the year is a leap year. There is an exception to this rule. Years exactly divisible by 400 are leap years. The year 2000 is a good example.</w:t>
      </w:r>
    </w:p>
    <w:p w14:paraId="37A09854" w14:textId="77777777" w:rsidR="00D06715" w:rsidRPr="00FE0E8D" w:rsidRDefault="00D06715" w:rsidP="00D06715">
      <w:pPr>
        <w:pStyle w:val="Numberlist"/>
        <w:numPr>
          <w:ilvl w:val="0"/>
          <w:numId w:val="0"/>
        </w:numPr>
        <w:ind w:left="851"/>
      </w:pPr>
      <w:r w:rsidRPr="00FE0E8D">
        <w:t xml:space="preserve">Write a program that asks the user for a year and reports either a leap year or </w:t>
      </w:r>
      <w:r w:rsidRPr="00FE0E8D">
        <w:rPr>
          <w:i/>
        </w:rPr>
        <w:t>not</w:t>
      </w:r>
      <w:r w:rsidRPr="00FE0E8D">
        <w:t xml:space="preserve"> a leap year. (Hint: x % y is zero if x is exactly divisible by y.) Test with the following data: </w:t>
      </w:r>
    </w:p>
    <w:p w14:paraId="2700A0A4" w14:textId="6ACA4418" w:rsidR="00D06715" w:rsidRPr="00FE0E8D" w:rsidRDefault="00D06715" w:rsidP="00D06715">
      <w:r w:rsidRPr="00FE0E8D">
        <w:tab/>
      </w:r>
      <w:r w:rsidRPr="00FE0E8D">
        <w:tab/>
        <w:t>1984 is a leap year</w:t>
      </w:r>
      <w:r w:rsidR="003A2F18" w:rsidRPr="00FE0E8D">
        <w:t>.</w:t>
      </w:r>
      <w:r w:rsidRPr="00FE0E8D">
        <w:t xml:space="preserve"> </w:t>
      </w:r>
      <w:r w:rsidRPr="00FE0E8D">
        <w:tab/>
      </w:r>
      <w:r w:rsidRPr="00FE0E8D">
        <w:tab/>
      </w:r>
      <w:r w:rsidRPr="00FE0E8D">
        <w:tab/>
      </w:r>
      <w:r w:rsidRPr="00FE0E8D">
        <w:tab/>
      </w:r>
      <w:r w:rsidR="003A2F18" w:rsidRPr="00FE0E8D">
        <w:t xml:space="preserve">1981 is not a leap year. </w:t>
      </w:r>
    </w:p>
    <w:p w14:paraId="5E1F6A0D" w14:textId="6CA344D4" w:rsidR="00D06715" w:rsidRPr="00FE0E8D" w:rsidRDefault="003A2F18" w:rsidP="00D06715">
      <w:r w:rsidRPr="00FE0E8D">
        <w:tab/>
      </w:r>
      <w:r w:rsidRPr="00FE0E8D">
        <w:tab/>
        <w:t>1904 is a leap year.</w:t>
      </w:r>
      <w:r w:rsidRPr="00FE0E8D">
        <w:tab/>
      </w:r>
      <w:r w:rsidRPr="00FE0E8D">
        <w:tab/>
      </w:r>
      <w:r w:rsidRPr="00FE0E8D">
        <w:tab/>
      </w:r>
      <w:r w:rsidRPr="00FE0E8D">
        <w:tab/>
        <w:t xml:space="preserve">1900 is not a leap year. </w:t>
      </w:r>
    </w:p>
    <w:p w14:paraId="76345095" w14:textId="4E945973" w:rsidR="00D06715" w:rsidRPr="00FE0E8D" w:rsidRDefault="003A2F18" w:rsidP="00D06715">
      <w:r w:rsidRPr="00FE0E8D">
        <w:tab/>
      </w:r>
      <w:r w:rsidRPr="00FE0E8D">
        <w:tab/>
        <w:t>2000 is a leap year.</w:t>
      </w:r>
      <w:r w:rsidRPr="00FE0E8D">
        <w:tab/>
      </w:r>
      <w:r w:rsidRPr="00FE0E8D">
        <w:tab/>
      </w:r>
      <w:r w:rsidRPr="00FE0E8D">
        <w:tab/>
      </w:r>
      <w:r w:rsidRPr="00FE0E8D">
        <w:tab/>
        <w:t>2010 is not a lea</w:t>
      </w:r>
      <w:r w:rsidR="00D06715" w:rsidRPr="00FE0E8D">
        <w:t>p year</w:t>
      </w:r>
      <w:r w:rsidRPr="00FE0E8D">
        <w:t>.</w:t>
      </w:r>
    </w:p>
    <w:p w14:paraId="1320EE52" w14:textId="604969C8" w:rsidR="00BF6F16" w:rsidRDefault="00D06715" w:rsidP="00BF6F16">
      <w:pPr>
        <w:pStyle w:val="Numberlist"/>
        <w:numPr>
          <w:ilvl w:val="0"/>
          <w:numId w:val="0"/>
        </w:numPr>
        <w:ind w:left="851"/>
        <w:rPr>
          <w:rFonts w:cs="Courier New"/>
          <w:b/>
          <w:bCs/>
        </w:rPr>
      </w:pPr>
      <w:r w:rsidRPr="00FE0E8D">
        <w:t>Use the following to ask the user for a year:</w:t>
      </w:r>
      <w:r w:rsidR="003A2F18" w:rsidRPr="00FE0E8D">
        <w:t xml:space="preserve"> </w:t>
      </w:r>
      <w:r w:rsidRPr="00FE0E8D">
        <w:rPr>
          <w:rFonts w:cs="Courier New"/>
          <w:b/>
          <w:bCs/>
        </w:rPr>
        <w:t>year = int(input('Please enter a year: '))</w:t>
      </w:r>
    </w:p>
    <w:p w14:paraId="0A1C073C" w14:textId="77777777" w:rsidR="00BF6F16" w:rsidRDefault="00BF6F16" w:rsidP="00BF6F16">
      <w:pPr>
        <w:pStyle w:val="Numberlist"/>
        <w:numPr>
          <w:ilvl w:val="0"/>
          <w:numId w:val="0"/>
        </w:numPr>
        <w:ind w:left="851"/>
        <w:rPr>
          <w:rFonts w:cs="Courier New"/>
          <w:b/>
          <w:bCs/>
        </w:rPr>
      </w:pPr>
    </w:p>
    <w:p w14:paraId="67E1831D" w14:textId="77777777" w:rsidR="00D06715" w:rsidRPr="00FE0E8D" w:rsidRDefault="00D06715" w:rsidP="00D06715">
      <w:pPr>
        <w:pStyle w:val="Numberlist"/>
        <w:ind w:left="992"/>
      </w:pPr>
      <w:r w:rsidRPr="00FE0E8D">
        <w:t xml:space="preserve">Using a </w:t>
      </w:r>
      <w:r w:rsidRPr="00FE0E8D">
        <w:rPr>
          <w:rFonts w:cs="Courier New"/>
          <w:b/>
        </w:rPr>
        <w:t>for</w:t>
      </w:r>
      <w:r w:rsidRPr="00FE0E8D">
        <w:t xml:space="preserve"> loop, display the files in your home directory with their size.</w:t>
      </w:r>
    </w:p>
    <w:p w14:paraId="516FCEFE" w14:textId="77777777" w:rsidR="00D06715" w:rsidRPr="00FE0E8D" w:rsidRDefault="00D06715" w:rsidP="00D06715">
      <w:pPr>
        <w:pStyle w:val="Letterlist"/>
        <w:numPr>
          <w:ilvl w:val="1"/>
          <w:numId w:val="21"/>
        </w:numPr>
      </w:pPr>
      <w:r w:rsidRPr="00FE0E8D">
        <w:t xml:space="preserve">Use the skeleton file </w:t>
      </w:r>
      <w:r w:rsidRPr="00FE0E8D">
        <w:rPr>
          <w:b/>
        </w:rPr>
        <w:t>Ex3.py</w:t>
      </w:r>
      <w:r w:rsidRPr="00FE0E8D">
        <w:rPr>
          <w:bCs/>
        </w:rPr>
        <w:t>.</w:t>
      </w:r>
    </w:p>
    <w:p w14:paraId="4964CFD9" w14:textId="77777777" w:rsidR="00D06715" w:rsidRPr="00FE0E8D" w:rsidRDefault="00D06715" w:rsidP="00D06715">
      <w:pPr>
        <w:pStyle w:val="Letterlist"/>
        <w:numPr>
          <w:ilvl w:val="1"/>
          <w:numId w:val="21"/>
        </w:numPr>
      </w:pPr>
      <w:r w:rsidRPr="00FE0E8D">
        <w:t xml:space="preserve">Get the directory name from the environment using the dictionary os.environ with key HOMEPATH on Windows and HOME on Linux (we have done that part for you, notice the test of </w:t>
      </w:r>
      <w:r w:rsidRPr="00FE0E8D">
        <w:rPr>
          <w:rFonts w:ascii="Courier New" w:hAnsi="Courier New" w:cs="Courier New"/>
          <w:bCs/>
        </w:rPr>
        <w:t>system.platform()</w:t>
      </w:r>
      <w:r w:rsidRPr="00FE0E8D">
        <w:rPr>
          <w:rFonts w:ascii="Montserrat Light" w:hAnsi="Montserrat Light" w:cs="Arial"/>
          <w:bCs/>
        </w:rPr>
        <w:t>)</w:t>
      </w:r>
      <w:r w:rsidRPr="00FE0E8D">
        <w:rPr>
          <w:rFonts w:cs="Arial"/>
          <w:bCs/>
        </w:rPr>
        <w:t>.</w:t>
      </w:r>
    </w:p>
    <w:p w14:paraId="3B868F0D" w14:textId="77777777" w:rsidR="00D06715" w:rsidRPr="00FE0E8D" w:rsidRDefault="00D06715" w:rsidP="00D06715">
      <w:pPr>
        <w:pStyle w:val="Letterlist"/>
      </w:pPr>
      <w:r w:rsidRPr="00FE0E8D">
        <w:t xml:space="preserve">Construct a portable wildcard pattern using </w:t>
      </w:r>
      <w:r w:rsidRPr="00FE0E8D">
        <w:rPr>
          <w:rFonts w:ascii="Courier New" w:hAnsi="Courier New" w:cs="Courier New"/>
          <w:bCs/>
        </w:rPr>
        <w:t>os.path.join</w:t>
      </w:r>
      <w:r w:rsidRPr="00FE0E8D">
        <w:rPr>
          <w:rFonts w:ascii="Montserrat Light" w:hAnsi="Montserrat Light" w:cs="Arial"/>
          <w:bCs/>
        </w:rPr>
        <w:t>()</w:t>
      </w:r>
      <w:r w:rsidRPr="00FE0E8D">
        <w:t xml:space="preserve"> (we have done that part for you as well).</w:t>
      </w:r>
    </w:p>
    <w:p w14:paraId="342AA9AF" w14:textId="77777777" w:rsidR="00D06715" w:rsidRPr="00FE0E8D" w:rsidRDefault="00D06715" w:rsidP="00D06715">
      <w:pPr>
        <w:pStyle w:val="Letterlist"/>
      </w:pPr>
      <w:r w:rsidRPr="00FE0E8D">
        <w:t xml:space="preserve">Use the </w:t>
      </w:r>
      <w:r w:rsidRPr="00FE0E8D">
        <w:rPr>
          <w:rFonts w:ascii="Courier New" w:hAnsi="Courier New" w:cs="Courier New"/>
          <w:bCs/>
        </w:rPr>
        <w:t>glob.glob()</w:t>
      </w:r>
      <w:r w:rsidRPr="00FE0E8D">
        <w:t>function to obtain the list of filenames.</w:t>
      </w:r>
    </w:p>
    <w:p w14:paraId="63BC6EBF" w14:textId="77777777" w:rsidR="00D06715" w:rsidRPr="00FE0E8D" w:rsidRDefault="00D06715" w:rsidP="00D06715">
      <w:pPr>
        <w:pStyle w:val="Letterlist"/>
      </w:pPr>
      <w:r w:rsidRPr="00FE0E8D">
        <w:t xml:space="preserve">Use </w:t>
      </w:r>
      <w:r w:rsidRPr="00FE0E8D">
        <w:rPr>
          <w:rFonts w:ascii="Courier New" w:hAnsi="Courier New" w:cs="Courier New"/>
          <w:bCs/>
        </w:rPr>
        <w:t>os.path.getsize()</w:t>
      </w:r>
      <w:r w:rsidRPr="00FE0E8D">
        <w:t>to find each file's size.</w:t>
      </w:r>
    </w:p>
    <w:p w14:paraId="4EF17CDD" w14:textId="77777777" w:rsidR="00D06715" w:rsidRPr="00FE0E8D" w:rsidRDefault="00D06715" w:rsidP="00D06715">
      <w:pPr>
        <w:pStyle w:val="Letterlist"/>
      </w:pPr>
      <w:r w:rsidRPr="00FE0E8D">
        <w:t>Add a test to only display files that are not zero length.</w:t>
      </w:r>
    </w:p>
    <w:p w14:paraId="214FFE35" w14:textId="77777777" w:rsidR="00D06715" w:rsidRPr="00FE0E8D" w:rsidRDefault="00D06715" w:rsidP="00D06715">
      <w:pPr>
        <w:pStyle w:val="Letterlist"/>
      </w:pPr>
      <w:r w:rsidRPr="00FE0E8D">
        <w:t xml:space="preserve">Use </w:t>
      </w:r>
      <w:r w:rsidRPr="00FE0E8D">
        <w:rPr>
          <w:rFonts w:ascii="Courier New" w:hAnsi="Courier New" w:cs="Courier New"/>
          <w:bCs/>
        </w:rPr>
        <w:t>os.path.basename()</w:t>
      </w:r>
      <w:r w:rsidRPr="00FE0E8D">
        <w:t>to remove the leading directory name(s) from each filename before you print it.</w:t>
      </w:r>
    </w:p>
    <w:p w14:paraId="14D7FB84" w14:textId="77777777" w:rsidR="00D06715" w:rsidRPr="00FE0E8D" w:rsidRDefault="00D06715" w:rsidP="003A2F18"/>
    <w:p w14:paraId="1C81EF16" w14:textId="59100F1F" w:rsidR="00FE0E8D" w:rsidRPr="00FE0E8D" w:rsidRDefault="00FE0E8D">
      <w:pPr>
        <w:spacing w:before="0" w:after="160" w:line="259" w:lineRule="auto"/>
        <w:rPr>
          <w:b/>
          <w:bCs/>
          <w:sz w:val="28"/>
          <w:szCs w:val="28"/>
        </w:rPr>
      </w:pPr>
      <w:bookmarkStart w:id="10" w:name="_Toc673960696"/>
    </w:p>
    <w:bookmarkEnd w:id="10"/>
    <w:p w14:paraId="31B800EF" w14:textId="77777777" w:rsidR="00D06715" w:rsidRPr="00FE0E8D" w:rsidRDefault="00D06715" w:rsidP="00D06715"/>
    <w:p w14:paraId="7B088FFC" w14:textId="77777777" w:rsidR="00D06715" w:rsidRPr="00FE0E8D" w:rsidRDefault="00D06715" w:rsidP="00D06715"/>
    <w:p w14:paraId="1288BB79" w14:textId="60AEA66A" w:rsidR="00D06715" w:rsidRPr="00FE0E8D" w:rsidRDefault="00D06715">
      <w:pPr>
        <w:spacing w:before="0" w:after="160" w:line="259" w:lineRule="auto"/>
      </w:pPr>
      <w:r w:rsidRPr="00FE0E8D">
        <w:br w:type="page"/>
      </w:r>
    </w:p>
    <w:p w14:paraId="58BFF663" w14:textId="6ED3F0F1" w:rsidR="0026290A" w:rsidRPr="00FE0E8D" w:rsidRDefault="0026290A" w:rsidP="0026290A">
      <w:pPr>
        <w:pStyle w:val="Heading1"/>
        <w:numPr>
          <w:ilvl w:val="0"/>
          <w:numId w:val="0"/>
        </w:numPr>
        <w:rPr>
          <w:rFonts w:hint="eastAsia"/>
        </w:rPr>
      </w:pPr>
      <w:bookmarkStart w:id="11" w:name="_Toc145976033"/>
      <w:bookmarkStart w:id="12" w:name="_Toc239768919"/>
      <w:r w:rsidRPr="00FE0E8D">
        <w:t>Exercise: Collections</w:t>
      </w:r>
      <w:bookmarkEnd w:id="11"/>
      <w:bookmarkEnd w:id="12"/>
    </w:p>
    <w:p w14:paraId="575C293A" w14:textId="7BD7D20A" w:rsidR="0026290A" w:rsidRPr="00FE0E8D" w:rsidRDefault="0026290A" w:rsidP="0026290A">
      <w:pPr>
        <w:pStyle w:val="Heading2"/>
        <w:numPr>
          <w:ilvl w:val="0"/>
          <w:numId w:val="0"/>
        </w:numPr>
        <w:ind w:left="1134" w:hanging="1134"/>
        <w:rPr>
          <w:rFonts w:hint="eastAsia"/>
        </w:rPr>
      </w:pPr>
      <w:bookmarkStart w:id="13" w:name="_Toc1350372012"/>
      <w:bookmarkStart w:id="14" w:name="_Toc239768920"/>
      <w:r w:rsidRPr="00FE0E8D">
        <w:t>Objective</w:t>
      </w:r>
      <w:bookmarkEnd w:id="13"/>
      <w:bookmarkEnd w:id="14"/>
    </w:p>
    <w:p w14:paraId="05A67A2E" w14:textId="23120953" w:rsidR="0026290A" w:rsidRPr="00FE0E8D" w:rsidRDefault="0026290A" w:rsidP="0026290A">
      <w:r w:rsidRPr="00FE0E8D">
        <w:t>To understand the use and syntax of containers in Python 3</w:t>
      </w:r>
      <w:r w:rsidR="00FE0E8D" w:rsidRPr="00FE0E8D">
        <w:t>, w</w:t>
      </w:r>
      <w:r w:rsidRPr="00FE0E8D">
        <w:t>e’ll also compare different ways to access a list.</w:t>
      </w:r>
    </w:p>
    <w:p w14:paraId="0D2385F0" w14:textId="77777777" w:rsidR="00FE0E8D" w:rsidRPr="00FE0E8D" w:rsidRDefault="00FE0E8D" w:rsidP="0026290A"/>
    <w:p w14:paraId="5EA9DD99" w14:textId="1594C80E" w:rsidR="0026290A" w:rsidRPr="00FE0E8D" w:rsidRDefault="0026290A" w:rsidP="0026290A">
      <w:pPr>
        <w:pStyle w:val="Heading2"/>
        <w:numPr>
          <w:ilvl w:val="0"/>
          <w:numId w:val="0"/>
        </w:numPr>
        <w:ind w:left="1134" w:hanging="1134"/>
        <w:rPr>
          <w:rFonts w:hint="eastAsia"/>
        </w:rPr>
      </w:pPr>
      <w:bookmarkStart w:id="15" w:name="_Toc1295886488"/>
      <w:bookmarkStart w:id="16" w:name="_Toc239768921"/>
      <w:r w:rsidRPr="00FE0E8D">
        <w:t>Questions</w:t>
      </w:r>
      <w:bookmarkEnd w:id="15"/>
      <w:bookmarkEnd w:id="16"/>
    </w:p>
    <w:p w14:paraId="35A71AD6" w14:textId="77777777" w:rsidR="0026290A" w:rsidRPr="00FE0E8D" w:rsidRDefault="0026290A" w:rsidP="00FE0E8D">
      <w:pPr>
        <w:pStyle w:val="Numberlist"/>
        <w:numPr>
          <w:ilvl w:val="0"/>
          <w:numId w:val="23"/>
        </w:numPr>
      </w:pPr>
      <w:r w:rsidRPr="00FE0E8D">
        <w:t>What’s wrong with this?</w:t>
      </w:r>
    </w:p>
    <w:p w14:paraId="66BD5EEE" w14:textId="77777777" w:rsidR="0026290A" w:rsidRPr="00FE0E8D" w:rsidRDefault="0026290A" w:rsidP="0026290A">
      <w:pPr>
        <w:pStyle w:val="ParaSub"/>
        <w:spacing w:after="0"/>
        <w:rPr>
          <w:rFonts w:ascii="Montserrat" w:hAnsi="Montserrat" w:cs="Arial"/>
          <w:bCs/>
          <w:szCs w:val="22"/>
        </w:rPr>
      </w:pPr>
    </w:p>
    <w:p w14:paraId="09EFAC7A" w14:textId="77777777" w:rsidR="0026290A" w:rsidRPr="00FE0E8D" w:rsidRDefault="0026290A" w:rsidP="0026290A">
      <w:pPr>
        <w:ind w:left="851"/>
      </w:pPr>
      <w:r w:rsidRPr="00FE0E8D">
        <w:t>cheese = ['Cheddar', 'Stilton', 'Cornish Yarg']</w:t>
      </w:r>
    </w:p>
    <w:p w14:paraId="4AB879E5" w14:textId="77777777" w:rsidR="0026290A" w:rsidRPr="00FE0E8D" w:rsidRDefault="0026290A" w:rsidP="0026290A">
      <w:pPr>
        <w:ind w:left="851"/>
      </w:pPr>
      <w:r w:rsidRPr="00FE0E8D">
        <w:t>cheese += 'Oke'</w:t>
      </w:r>
    </w:p>
    <w:p w14:paraId="22291B2A" w14:textId="77777777" w:rsidR="0026290A" w:rsidRPr="00FE0E8D" w:rsidRDefault="0026290A" w:rsidP="0026290A">
      <w:pPr>
        <w:ind w:left="851"/>
        <w:rPr>
          <w:rFonts w:cs="Arial"/>
        </w:rPr>
      </w:pPr>
      <w:r w:rsidRPr="00FE0E8D">
        <w:rPr>
          <w:rFonts w:cs="Arial"/>
        </w:rPr>
        <w:t xml:space="preserve">How should </w:t>
      </w:r>
      <w:r w:rsidRPr="00FE0E8D">
        <w:t>'Oke'</w:t>
      </w:r>
      <w:r w:rsidRPr="00FE0E8D">
        <w:rPr>
          <w:rFonts w:cs="Arial"/>
        </w:rPr>
        <w:t xml:space="preserve"> be added to the end of the cheese list?</w:t>
      </w:r>
    </w:p>
    <w:p w14:paraId="33B464C3" w14:textId="77777777" w:rsidR="00FE0E8D" w:rsidRPr="00FE0E8D" w:rsidRDefault="00FE0E8D" w:rsidP="0026290A">
      <w:pPr>
        <w:pStyle w:val="ParaSub"/>
        <w:ind w:left="0"/>
        <w:rPr>
          <w:rFonts w:ascii="Montserrat" w:hAnsi="Montserrat" w:cs="Arial"/>
          <w:bCs/>
          <w:szCs w:val="22"/>
        </w:rPr>
      </w:pPr>
    </w:p>
    <w:p w14:paraId="12DBB844" w14:textId="77777777" w:rsidR="0026290A" w:rsidRPr="00FE0E8D" w:rsidRDefault="0026290A" w:rsidP="0026290A">
      <w:pPr>
        <w:pStyle w:val="Numberlist"/>
      </w:pPr>
      <w:r w:rsidRPr="00FE0E8D">
        <w:t>What’s going on here? Can you explain the output?</w:t>
      </w:r>
    </w:p>
    <w:p w14:paraId="688DE335" w14:textId="77777777" w:rsidR="00FE0E8D" w:rsidRPr="00FE0E8D" w:rsidRDefault="00FE0E8D" w:rsidP="00FE0E8D">
      <w:pPr>
        <w:pStyle w:val="Numberlist"/>
        <w:numPr>
          <w:ilvl w:val="0"/>
          <w:numId w:val="0"/>
        </w:numPr>
        <w:ind w:left="851"/>
      </w:pPr>
    </w:p>
    <w:p w14:paraId="41504FC1" w14:textId="77777777" w:rsidR="00FE0E8D" w:rsidRPr="00FE0E8D" w:rsidRDefault="00FE0E8D" w:rsidP="00FE0E8D">
      <w:pPr>
        <w:pStyle w:val="Numberlist"/>
        <w:numPr>
          <w:ilvl w:val="0"/>
          <w:numId w:val="0"/>
        </w:numPr>
        <w:ind w:left="851"/>
      </w:pPr>
    </w:p>
    <w:p w14:paraId="1238BE94" w14:textId="77777777" w:rsidR="0026290A" w:rsidRPr="00FE0E8D" w:rsidRDefault="0026290A" w:rsidP="0026290A">
      <w:pPr>
        <w:pStyle w:val="ParaSub"/>
        <w:spacing w:after="0"/>
        <w:ind w:left="2160"/>
        <w:rPr>
          <w:rFonts w:asciiTheme="minorHAnsi" w:hAnsiTheme="minorHAnsi" w:cs="Courier New"/>
          <w:bCs/>
          <w:sz w:val="24"/>
          <w:szCs w:val="24"/>
        </w:rPr>
      </w:pPr>
      <w:r w:rsidRPr="00FE0E8D">
        <w:rPr>
          <w:rFonts w:asciiTheme="minorHAnsi" w:hAnsiTheme="minorHAnsi" w:cs="Courier New"/>
          <w:bCs/>
          <w:sz w:val="24"/>
          <w:szCs w:val="24"/>
        </w:rPr>
        <w:t>tup = 'Hello'</w:t>
      </w:r>
    </w:p>
    <w:p w14:paraId="25F3FE3F" w14:textId="77777777" w:rsidR="0026290A" w:rsidRPr="00FE0E8D" w:rsidRDefault="0026290A" w:rsidP="0026290A">
      <w:pPr>
        <w:pStyle w:val="ParaSub"/>
        <w:spacing w:after="0"/>
        <w:ind w:left="2160"/>
        <w:rPr>
          <w:rFonts w:asciiTheme="minorHAnsi" w:hAnsiTheme="minorHAnsi" w:cs="Courier New"/>
          <w:bCs/>
          <w:sz w:val="24"/>
          <w:szCs w:val="24"/>
        </w:rPr>
      </w:pPr>
      <w:r w:rsidRPr="00FE0E8D">
        <w:rPr>
          <w:rFonts w:asciiTheme="minorHAnsi" w:hAnsiTheme="minorHAnsi" w:cs="Courier New"/>
          <w:bCs/>
          <w:sz w:val="24"/>
          <w:szCs w:val="24"/>
        </w:rPr>
        <w:t>print(len(tup))</w:t>
      </w:r>
    </w:p>
    <w:p w14:paraId="1C6D7F7F" w14:textId="77777777" w:rsidR="0026290A" w:rsidRPr="00FE0E8D" w:rsidRDefault="0026290A" w:rsidP="0026290A">
      <w:pPr>
        <w:pStyle w:val="ParaSub"/>
        <w:ind w:left="1298"/>
        <w:rPr>
          <w:rFonts w:asciiTheme="minorHAnsi" w:hAnsiTheme="minorHAnsi" w:cs="Courier New"/>
          <w:bCs/>
          <w:sz w:val="24"/>
          <w:szCs w:val="24"/>
        </w:rPr>
      </w:pPr>
      <w:r w:rsidRPr="00FE0E8D">
        <w:rPr>
          <w:rFonts w:asciiTheme="minorHAnsi" w:hAnsiTheme="minorHAnsi" w:cs="Arial"/>
          <w:bCs/>
          <w:sz w:val="24"/>
          <w:szCs w:val="24"/>
        </w:rPr>
        <w:t xml:space="preserve">Prints </w:t>
      </w:r>
      <w:r w:rsidRPr="00FE0E8D">
        <w:rPr>
          <w:rFonts w:asciiTheme="minorHAnsi" w:hAnsiTheme="minorHAnsi" w:cs="Courier New"/>
          <w:bCs/>
          <w:sz w:val="24"/>
          <w:szCs w:val="24"/>
        </w:rPr>
        <w:t>5</w:t>
      </w:r>
    </w:p>
    <w:p w14:paraId="2FC0DEFD" w14:textId="77777777" w:rsidR="0026290A" w:rsidRPr="00FE0E8D" w:rsidRDefault="0026290A" w:rsidP="0026290A">
      <w:pPr>
        <w:pStyle w:val="ParaSub"/>
        <w:spacing w:after="0"/>
        <w:ind w:left="2160"/>
        <w:rPr>
          <w:rFonts w:asciiTheme="minorHAnsi" w:hAnsiTheme="minorHAnsi" w:cs="Courier New"/>
          <w:bCs/>
          <w:sz w:val="24"/>
          <w:szCs w:val="24"/>
        </w:rPr>
      </w:pPr>
      <w:r w:rsidRPr="00FE0E8D">
        <w:rPr>
          <w:rFonts w:asciiTheme="minorHAnsi" w:hAnsiTheme="minorHAnsi" w:cs="Courier New"/>
          <w:bCs/>
          <w:sz w:val="24"/>
          <w:szCs w:val="24"/>
        </w:rPr>
        <w:t>tup = 'Hello',</w:t>
      </w:r>
    </w:p>
    <w:p w14:paraId="15375E10" w14:textId="77777777" w:rsidR="0026290A" w:rsidRPr="00FE0E8D" w:rsidRDefault="0026290A" w:rsidP="0026290A">
      <w:pPr>
        <w:pStyle w:val="ParaSub"/>
        <w:spacing w:after="0"/>
        <w:ind w:left="2160"/>
        <w:rPr>
          <w:rFonts w:asciiTheme="minorHAnsi" w:hAnsiTheme="minorHAnsi" w:cs="Courier New"/>
          <w:bCs/>
          <w:sz w:val="24"/>
          <w:szCs w:val="24"/>
        </w:rPr>
      </w:pPr>
      <w:r w:rsidRPr="00FE0E8D">
        <w:rPr>
          <w:rFonts w:asciiTheme="minorHAnsi" w:hAnsiTheme="minorHAnsi" w:cs="Courier New"/>
          <w:bCs/>
          <w:sz w:val="24"/>
          <w:szCs w:val="24"/>
        </w:rPr>
        <w:t>print(len(tup))</w:t>
      </w:r>
    </w:p>
    <w:p w14:paraId="0820509A" w14:textId="77777777" w:rsidR="0026290A" w:rsidRPr="00FE0E8D" w:rsidRDefault="0026290A" w:rsidP="0026290A">
      <w:pPr>
        <w:pStyle w:val="ParaSub"/>
        <w:ind w:left="1298"/>
        <w:rPr>
          <w:rFonts w:asciiTheme="minorHAnsi" w:hAnsiTheme="minorHAnsi" w:cs="Courier New"/>
          <w:bCs/>
          <w:sz w:val="24"/>
          <w:szCs w:val="24"/>
        </w:rPr>
      </w:pPr>
      <w:r w:rsidRPr="00FE0E8D">
        <w:rPr>
          <w:rFonts w:asciiTheme="minorHAnsi" w:hAnsiTheme="minorHAnsi" w:cs="Arial"/>
          <w:bCs/>
          <w:sz w:val="24"/>
          <w:szCs w:val="24"/>
        </w:rPr>
        <w:t xml:space="preserve">Prints </w:t>
      </w:r>
      <w:r w:rsidRPr="00FE0E8D">
        <w:rPr>
          <w:rFonts w:asciiTheme="minorHAnsi" w:hAnsiTheme="minorHAnsi" w:cs="Courier New"/>
          <w:bCs/>
          <w:sz w:val="24"/>
          <w:szCs w:val="24"/>
        </w:rPr>
        <w:t>1</w:t>
      </w:r>
    </w:p>
    <w:p w14:paraId="5AC0CDAE" w14:textId="77777777" w:rsidR="0026290A" w:rsidRPr="00FE0E8D" w:rsidRDefault="0026290A" w:rsidP="00FE0E8D"/>
    <w:p w14:paraId="319F6CB8" w14:textId="77777777" w:rsidR="0026290A" w:rsidRPr="00FE0E8D" w:rsidRDefault="0026290A" w:rsidP="0026290A">
      <w:pPr>
        <w:pStyle w:val="Numberlist"/>
      </w:pPr>
      <w:r w:rsidRPr="00FE0E8D">
        <w:t xml:space="preserve">Write a Python script called Ex5_3.py that will generate and display six unique random lottery numbers between 1 and 50. Think about which Python data structure is best suited to store the numbers! Use the Python help() function to find out which function to use from the Python standard library called </w:t>
      </w:r>
      <w:r w:rsidRPr="00FE0E8D">
        <w:rPr>
          <w:rFonts w:cs="Courier New"/>
          <w:b/>
        </w:rPr>
        <w:t>random</w:t>
      </w:r>
      <w:r w:rsidRPr="00FE0E8D">
        <w:t>.</w:t>
      </w:r>
    </w:p>
    <w:p w14:paraId="4C1AA6E2" w14:textId="77777777" w:rsidR="0026290A" w:rsidRPr="00FE0E8D" w:rsidRDefault="0026290A" w:rsidP="00FE0E8D"/>
    <w:p w14:paraId="344343E7" w14:textId="7A74AB63" w:rsidR="0026290A" w:rsidRPr="00FE0E8D" w:rsidRDefault="0026290A" w:rsidP="00FE0E8D">
      <w:pPr>
        <w:pStyle w:val="Numberlist"/>
      </w:pPr>
      <w:r w:rsidRPr="00FE0E8D">
        <w:t>We need to do some maintenance on a dictionary of machines:</w:t>
      </w:r>
    </w:p>
    <w:p w14:paraId="74097624" w14:textId="77777777" w:rsidR="00FE0E8D" w:rsidRPr="00FE0E8D" w:rsidRDefault="00FE0E8D" w:rsidP="00FE0E8D">
      <w:pPr>
        <w:pStyle w:val="Numberlist"/>
        <w:numPr>
          <w:ilvl w:val="0"/>
          <w:numId w:val="0"/>
        </w:numPr>
        <w:ind w:left="851"/>
      </w:pPr>
    </w:p>
    <w:p w14:paraId="1390BA28"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machines = {'user100': 'yogi',</w:t>
      </w:r>
    </w:p>
    <w:p w14:paraId="32423DB7"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'user1': 'booboo',</w:t>
      </w:r>
    </w:p>
    <w:p w14:paraId="32465D43"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'user2': 'rupert',</w:t>
      </w:r>
    </w:p>
    <w:p w14:paraId="5074ADA1"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'user3': 'teddy',</w:t>
      </w:r>
    </w:p>
    <w:p w14:paraId="2735CE9C"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'user4': 'care',</w:t>
      </w:r>
    </w:p>
    <w:p w14:paraId="5643F755"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'user5': 'winnie',</w:t>
      </w:r>
    </w:p>
    <w:p w14:paraId="08746EB8"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'user6': 'sooty',</w:t>
      </w:r>
    </w:p>
    <w:p w14:paraId="75C83F77"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'user7': 'padders',</w:t>
      </w:r>
    </w:p>
    <w:p w14:paraId="1E37A208"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'user8': 'polar',</w:t>
      </w:r>
    </w:p>
    <w:p w14:paraId="574FD2AA"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'user9': 'grizzly',</w:t>
      </w:r>
    </w:p>
    <w:p w14:paraId="2C51A1B8"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'user10': 'baloo',</w:t>
      </w:r>
    </w:p>
    <w:p w14:paraId="52B5E124" w14:textId="77777777" w:rsidR="0026290A" w:rsidRPr="00FE0E8D" w:rsidRDefault="0026290A" w:rsidP="0026290A">
      <w:pPr>
        <w:pStyle w:val="PlainText"/>
        <w:ind w:left="851"/>
        <w:rPr>
          <w:rFonts w:asciiTheme="minorHAnsi" w:hAnsiTheme="minorHAnsi"/>
          <w:sz w:val="22"/>
          <w:szCs w:val="22"/>
        </w:rPr>
      </w:pPr>
      <w:r w:rsidRPr="00FE0E8D">
        <w:rPr>
          <w:rFonts w:asciiTheme="minorHAnsi" w:hAnsiTheme="minorHAnsi"/>
          <w:sz w:val="22"/>
          <w:szCs w:val="22"/>
        </w:rPr>
        <w:t xml:space="preserve">                            'user11': 'bungle',</w:t>
      </w:r>
    </w:p>
    <w:p w14:paraId="268AFEFE" w14:textId="77777777" w:rsidR="0026290A" w:rsidRPr="00FE0E8D" w:rsidRDefault="0026290A" w:rsidP="0026290A">
      <w:pPr>
        <w:pStyle w:val="PlainText"/>
        <w:ind w:left="2160"/>
        <w:rPr>
          <w:rFonts w:asciiTheme="minorHAnsi" w:hAnsiTheme="minorHAnsi"/>
          <w:sz w:val="22"/>
          <w:szCs w:val="22"/>
        </w:rPr>
      </w:pPr>
      <w:r w:rsidRPr="00FE0E8D">
        <w:rPr>
          <w:rFonts w:asciiTheme="minorHAnsi" w:hAnsiTheme="minorHAnsi"/>
          <w:sz w:val="22"/>
          <w:szCs w:val="22"/>
        </w:rPr>
        <w:t>'user12': 'fozzie',</w:t>
      </w:r>
    </w:p>
    <w:p w14:paraId="3D6512BE" w14:textId="77777777" w:rsidR="0026290A" w:rsidRPr="00FE0E8D" w:rsidRDefault="0026290A" w:rsidP="0026290A">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t>'user13': 'huggy',</w:t>
      </w:r>
    </w:p>
    <w:p w14:paraId="698CCCE7" w14:textId="77777777" w:rsidR="0026290A" w:rsidRPr="00FE0E8D" w:rsidRDefault="0026290A" w:rsidP="0026290A">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t>'user14': 'barnaby',</w:t>
      </w:r>
    </w:p>
    <w:p w14:paraId="599D9781" w14:textId="77777777" w:rsidR="0026290A" w:rsidRPr="00FE0E8D" w:rsidRDefault="0026290A" w:rsidP="0026290A">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t>'user15': 'hair',</w:t>
      </w:r>
    </w:p>
    <w:p w14:paraId="0DCA04AF" w14:textId="77777777" w:rsidR="0026290A" w:rsidRPr="00FE0E8D" w:rsidRDefault="0026290A" w:rsidP="0026290A">
      <w:pPr>
        <w:pStyle w:val="PlainText"/>
        <w:ind w:left="36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t>'user16': 'greppy'</w:t>
      </w:r>
    </w:p>
    <w:p w14:paraId="1A2278BB" w14:textId="77777777" w:rsidR="0026290A" w:rsidRPr="00FE0E8D" w:rsidRDefault="0026290A" w:rsidP="0026290A">
      <w:pPr>
        <w:pStyle w:val="PlainText"/>
        <w:ind w:left="1800"/>
        <w:rPr>
          <w:rFonts w:asciiTheme="minorHAnsi" w:hAnsiTheme="minorHAnsi"/>
          <w:sz w:val="22"/>
          <w:szCs w:val="22"/>
        </w:rPr>
      </w:pPr>
      <w:r w:rsidRPr="00FE0E8D">
        <w:rPr>
          <w:rFonts w:asciiTheme="minorHAnsi" w:hAnsiTheme="minorHAnsi"/>
          <w:sz w:val="22"/>
          <w:szCs w:val="22"/>
        </w:rPr>
        <w:t xml:space="preserve">   </w:t>
      </w:r>
      <w:r w:rsidRPr="00FE0E8D">
        <w:rPr>
          <w:rFonts w:asciiTheme="minorHAnsi" w:hAnsiTheme="minorHAnsi"/>
          <w:sz w:val="22"/>
          <w:szCs w:val="22"/>
        </w:rPr>
        <w:tab/>
        <w:t>}</w:t>
      </w:r>
    </w:p>
    <w:p w14:paraId="2F8CBD6B" w14:textId="77777777" w:rsidR="00FE0E8D" w:rsidRPr="00FE0E8D" w:rsidRDefault="00FE0E8D" w:rsidP="00FE0E8D"/>
    <w:p w14:paraId="377E5887" w14:textId="77777777" w:rsidR="0026290A" w:rsidRPr="00FE0E8D" w:rsidRDefault="0026290A" w:rsidP="0026290A">
      <w:r w:rsidRPr="00FE0E8D">
        <w:t xml:space="preserve">Don't type this in! It should be available for you to edit in Ex5_4.py in the </w:t>
      </w:r>
      <w:r w:rsidRPr="00FE0E8D">
        <w:rPr>
          <w:b/>
        </w:rPr>
        <w:t>labs</w:t>
      </w:r>
      <w:r w:rsidRPr="00FE0E8D">
        <w:t xml:space="preserve"> directory (or your home directory if on Linux).</w:t>
      </w:r>
    </w:p>
    <w:p w14:paraId="05170E89" w14:textId="77777777" w:rsidR="0026290A" w:rsidRPr="00FE0E8D" w:rsidRDefault="0026290A" w:rsidP="0026290A">
      <w:r w:rsidRPr="00FE0E8D">
        <w:t>Without altering the initial definition of the dictionary, write code that will implement the following changes:</w:t>
      </w:r>
    </w:p>
    <w:p w14:paraId="609548ED" w14:textId="77777777" w:rsidR="0026290A" w:rsidRPr="00FE0E8D" w:rsidRDefault="0026290A" w:rsidP="00FE0E8D">
      <w:pPr>
        <w:pStyle w:val="Letterlist"/>
        <w:numPr>
          <w:ilvl w:val="1"/>
          <w:numId w:val="26"/>
        </w:numPr>
      </w:pPr>
      <w:r w:rsidRPr="00FE0E8D">
        <w:t>User14 no longer has a machine assigned.</w:t>
      </w:r>
    </w:p>
    <w:p w14:paraId="5A1B9DEA" w14:textId="77777777" w:rsidR="0026290A" w:rsidRPr="00FE0E8D" w:rsidRDefault="0026290A" w:rsidP="0026290A">
      <w:pPr>
        <w:pStyle w:val="Letterlist"/>
      </w:pPr>
      <w:r w:rsidRPr="00FE0E8D">
        <w:t>The name of user15's machine is changed to 'cinnamon'.</w:t>
      </w:r>
    </w:p>
    <w:p w14:paraId="7085F079" w14:textId="77777777" w:rsidR="0026290A" w:rsidRPr="00FE0E8D" w:rsidRDefault="0026290A" w:rsidP="0026290A">
      <w:pPr>
        <w:pStyle w:val="Letterlist"/>
      </w:pPr>
      <w:r w:rsidRPr="00FE0E8D">
        <w:t>User16 is leaving the company and a new user, user17 will be assigned his machine.</w:t>
      </w:r>
    </w:p>
    <w:p w14:paraId="5D674352" w14:textId="77777777" w:rsidR="0026290A" w:rsidRPr="00FE0E8D" w:rsidRDefault="0026290A" w:rsidP="0026290A">
      <w:pPr>
        <w:pStyle w:val="Letterlist"/>
      </w:pPr>
      <w:r w:rsidRPr="00FE0E8D">
        <w:t xml:space="preserve">User4, user5, and user6 are all leaving at the same time, but their machine names are to be stored in a list called </w:t>
      </w:r>
      <w:r w:rsidRPr="00FE0E8D">
        <w:rPr>
          <w:b/>
        </w:rPr>
        <w:t>unallocated</w:t>
      </w:r>
      <w:r w:rsidRPr="00FE0E8D">
        <w:t xml:space="preserve">. </w:t>
      </w:r>
      <w:r w:rsidRPr="00FE0E8D">
        <w:rPr>
          <w:b/>
          <w:bCs/>
        </w:rPr>
        <w:t>Hint:</w:t>
      </w:r>
      <w:r w:rsidRPr="00FE0E8D">
        <w:t xml:space="preserve"> Pop in a loop.</w:t>
      </w:r>
    </w:p>
    <w:p w14:paraId="5D8E9A3F" w14:textId="560E589D" w:rsidR="0026290A" w:rsidRPr="00FE0E8D" w:rsidRDefault="0026290A" w:rsidP="0026290A">
      <w:pPr>
        <w:pStyle w:val="Letterlist"/>
      </w:pPr>
      <w:r w:rsidRPr="00FE0E8D">
        <w:t>User8 gets another machine called 'kodiak' in addition to the one they already have.</w:t>
      </w:r>
    </w:p>
    <w:p w14:paraId="42C04D96" w14:textId="77777777" w:rsidR="0026290A" w:rsidRPr="00FE0E8D" w:rsidRDefault="0026290A" w:rsidP="0026290A">
      <w:pPr>
        <w:pStyle w:val="Letterlist"/>
      </w:pPr>
      <w:r w:rsidRPr="00FE0E8D">
        <w:t xml:space="preserve">Print a list of users with their machine in any order. Print each user/machine pair on a separate line.  </w:t>
      </w:r>
    </w:p>
    <w:p w14:paraId="666D4024" w14:textId="77777777" w:rsidR="0026290A" w:rsidRPr="00FE0E8D" w:rsidRDefault="0026290A" w:rsidP="0026290A">
      <w:pPr>
        <w:pStyle w:val="Letterlist"/>
      </w:pPr>
      <w:r w:rsidRPr="00FE0E8D">
        <w:t>Print a list of unallocated machines, sorted alphabetically.</w:t>
      </w:r>
    </w:p>
    <w:p w14:paraId="08429E51" w14:textId="77777777" w:rsidR="0026290A" w:rsidRPr="00FE0E8D" w:rsidRDefault="0026290A" w:rsidP="00FE0E8D"/>
    <w:p w14:paraId="273328D8" w14:textId="77777777" w:rsidR="00D06715" w:rsidRPr="00FE0E8D" w:rsidRDefault="00D06715" w:rsidP="00D06715"/>
    <w:p w14:paraId="228CCD6D" w14:textId="77777777" w:rsidR="00D06715" w:rsidRPr="00FE0E8D" w:rsidRDefault="00D06715" w:rsidP="00D06715">
      <w:pPr>
        <w:pStyle w:val="ParaSub"/>
        <w:spacing w:after="0"/>
        <w:ind w:left="1440"/>
        <w:rPr>
          <w:rFonts w:asciiTheme="minorHAnsi" w:hAnsiTheme="minorHAnsi" w:cs="Courier New"/>
          <w:b/>
          <w:bCs/>
          <w:sz w:val="24"/>
          <w:szCs w:val="24"/>
        </w:rPr>
      </w:pPr>
    </w:p>
    <w:p w14:paraId="0D7527C3" w14:textId="00EA4E20" w:rsidR="006642D2" w:rsidRPr="00FE0E8D" w:rsidRDefault="006642D2" w:rsidP="006642D2">
      <w:pPr>
        <w:pStyle w:val="Heading1"/>
        <w:numPr>
          <w:ilvl w:val="0"/>
          <w:numId w:val="0"/>
        </w:numPr>
        <w:rPr>
          <w:rFonts w:hint="eastAsia"/>
        </w:rPr>
      </w:pPr>
      <w:bookmarkStart w:id="17" w:name="_Toc2052344106"/>
      <w:bookmarkStart w:id="18" w:name="_Toc239768923"/>
      <w:r w:rsidRPr="00FE0E8D">
        <w:t>Exercise: Functions</w:t>
      </w:r>
      <w:bookmarkEnd w:id="17"/>
      <w:bookmarkEnd w:id="18"/>
    </w:p>
    <w:p w14:paraId="62831EF5" w14:textId="4F5D9DF8" w:rsidR="006642D2" w:rsidRPr="00FE0E8D" w:rsidRDefault="006642D2" w:rsidP="006642D2">
      <w:pPr>
        <w:pStyle w:val="Heading2"/>
        <w:numPr>
          <w:ilvl w:val="0"/>
          <w:numId w:val="0"/>
        </w:numPr>
        <w:ind w:left="1134" w:hanging="1134"/>
        <w:rPr>
          <w:rFonts w:hint="eastAsia"/>
        </w:rPr>
      </w:pPr>
      <w:bookmarkStart w:id="19" w:name="_Toc1511799937"/>
      <w:bookmarkStart w:id="20" w:name="_Toc239768924"/>
      <w:r w:rsidRPr="00FE0E8D">
        <w:t>Objective</w:t>
      </w:r>
      <w:bookmarkEnd w:id="19"/>
      <w:bookmarkEnd w:id="20"/>
    </w:p>
    <w:p w14:paraId="5B4782E8" w14:textId="0F5963E3" w:rsidR="006642D2" w:rsidRPr="00FE0E8D" w:rsidRDefault="006642D2" w:rsidP="006642D2">
      <w:r w:rsidRPr="00FE0E8D">
        <w:t xml:space="preserve">To write and call our own user-written </w:t>
      </w:r>
      <w:r w:rsidR="00FE0E8D" w:rsidRPr="00FE0E8D">
        <w:t>functions and</w:t>
      </w:r>
      <w:r w:rsidRPr="00FE0E8D">
        <w:t xml:space="preserve"> continue practi</w:t>
      </w:r>
      <w:r w:rsidR="00FE0E8D" w:rsidRPr="00FE0E8D">
        <w:t>s</w:t>
      </w:r>
      <w:r w:rsidRPr="00FE0E8D">
        <w:t>ing Python.</w:t>
      </w:r>
    </w:p>
    <w:p w14:paraId="5A16C7D1" w14:textId="77777777" w:rsidR="00FE0E8D" w:rsidRPr="00FE0E8D" w:rsidRDefault="00FE0E8D" w:rsidP="006642D2"/>
    <w:p w14:paraId="6175D951" w14:textId="1DA7AB7B" w:rsidR="006642D2" w:rsidRPr="00FE0E8D" w:rsidRDefault="006642D2" w:rsidP="006642D2">
      <w:pPr>
        <w:pStyle w:val="Heading2"/>
        <w:numPr>
          <w:ilvl w:val="0"/>
          <w:numId w:val="0"/>
        </w:numPr>
        <w:ind w:left="1134" w:hanging="1134"/>
        <w:rPr>
          <w:rFonts w:hint="eastAsia"/>
        </w:rPr>
      </w:pPr>
      <w:bookmarkStart w:id="21" w:name="_Toc916717178"/>
      <w:bookmarkStart w:id="22" w:name="_Toc239768925"/>
      <w:r w:rsidRPr="00FE0E8D">
        <w:t>Questions</w:t>
      </w:r>
      <w:bookmarkEnd w:id="21"/>
      <w:bookmarkEnd w:id="22"/>
    </w:p>
    <w:p w14:paraId="1A71BE78" w14:textId="4E0E0E8C" w:rsidR="006642D2" w:rsidRPr="00BF6F16" w:rsidRDefault="006642D2" w:rsidP="00BF6F16">
      <w:pPr>
        <w:pStyle w:val="Numberlist"/>
        <w:numPr>
          <w:ilvl w:val="0"/>
          <w:numId w:val="24"/>
        </w:numPr>
        <w:rPr>
          <w:rFonts w:cs="Courier New"/>
          <w:b/>
        </w:rPr>
      </w:pPr>
      <w:r w:rsidRPr="00FE0E8D">
        <w:t>Create a function which takes two arguments: a value and a list. The list should have a default of an empty list, for example:</w:t>
      </w:r>
      <w:r w:rsidR="00BF6F16">
        <w:t xml:space="preserve"> </w:t>
      </w:r>
      <w:r w:rsidRPr="00BF6F16">
        <w:rPr>
          <w:rFonts w:cs="Courier New"/>
          <w:b/>
        </w:rPr>
        <w:t>def my_func(value, alist=[]):</w:t>
      </w:r>
    </w:p>
    <w:p w14:paraId="18A4AF74" w14:textId="77777777" w:rsidR="006642D2" w:rsidRPr="00FE0E8D" w:rsidRDefault="006642D2" w:rsidP="006642D2">
      <w:r w:rsidRPr="00FE0E8D">
        <w:t xml:space="preserve">The function should append the value to the list, then print the contents of the supplied list.  </w:t>
      </w:r>
    </w:p>
    <w:p w14:paraId="00EBBA6A" w14:textId="77777777" w:rsidR="006642D2" w:rsidRPr="00FE0E8D" w:rsidRDefault="006642D2" w:rsidP="006642D2">
      <w:r w:rsidRPr="00FE0E8D">
        <w:t>Call this function several times with various values, defaulting the list each time. Can you explain the output?</w:t>
      </w:r>
    </w:p>
    <w:p w14:paraId="3C8DD3F6" w14:textId="2578AF0E" w:rsidR="006642D2" w:rsidRDefault="006642D2" w:rsidP="00BF6F16">
      <w:r w:rsidRPr="00FE0E8D">
        <w:t xml:space="preserve">Can you suggest a solution to the problem?   </w:t>
      </w:r>
    </w:p>
    <w:p w14:paraId="3CC3CF2D" w14:textId="77777777" w:rsidR="00BF6F16" w:rsidRPr="00FE0E8D" w:rsidRDefault="00BF6F16" w:rsidP="00BF6F16"/>
    <w:p w14:paraId="28096A59" w14:textId="744EF9E5" w:rsidR="006642D2" w:rsidRPr="00FE0E8D" w:rsidRDefault="006642D2" w:rsidP="006642D2">
      <w:pPr>
        <w:pStyle w:val="Numberlist"/>
      </w:pPr>
      <w:r w:rsidRPr="00FE0E8D">
        <w:t xml:space="preserve">Ah! We almost forgot. You did document your functions in the previous exercise, didn't you? Add docstrings to your functions if you </w:t>
      </w:r>
      <w:r w:rsidR="008D4E2A">
        <w:t>haven’t</w:t>
      </w:r>
      <w:r w:rsidRPr="00FE0E8D">
        <w:t xml:space="preserve"> already do</w:t>
      </w:r>
      <w:r w:rsidR="008D4E2A">
        <w:t>ne</w:t>
      </w:r>
      <w:r w:rsidRPr="00FE0E8D">
        <w:t xml:space="preserve"> it.</w:t>
      </w:r>
    </w:p>
    <w:p w14:paraId="009CABDB" w14:textId="77777777" w:rsidR="00BF6F16" w:rsidRDefault="006642D2" w:rsidP="00BF6F16">
      <w:pPr>
        <w:pStyle w:val="Numberlist"/>
        <w:numPr>
          <w:ilvl w:val="0"/>
          <w:numId w:val="0"/>
        </w:numPr>
        <w:ind w:left="851"/>
        <w:rPr>
          <w:rFonts w:cs="Courier New"/>
          <w:b/>
        </w:rPr>
      </w:pPr>
      <w:r w:rsidRPr="00FE0E8D">
        <w:t>To test: Start IDLE and load your script (File/Open) ,then run it (&lt;F5&gt;). Then in the "Python Shell" windows, type:</w:t>
      </w:r>
      <w:r w:rsidR="00BF6F16">
        <w:t xml:space="preserve"> </w:t>
      </w:r>
      <w:r w:rsidRPr="00FE0E8D">
        <w:rPr>
          <w:rFonts w:cs="Courier New"/>
        </w:rPr>
        <w:t xml:space="preserve">&gt;&gt;&gt; </w:t>
      </w:r>
      <w:r w:rsidRPr="00FE0E8D">
        <w:rPr>
          <w:rFonts w:cs="Courier New"/>
          <w:b/>
        </w:rPr>
        <w:t>help(my_func)</w:t>
      </w:r>
    </w:p>
    <w:p w14:paraId="4AD6A7C6" w14:textId="17C8537E" w:rsidR="006642D2" w:rsidRPr="00FE0E8D" w:rsidRDefault="006642D2" w:rsidP="00BF6F16"/>
    <w:p w14:paraId="27EF3B7C" w14:textId="77777777" w:rsidR="006642D2" w:rsidRPr="00FE0E8D" w:rsidRDefault="006642D2" w:rsidP="006642D2">
      <w:pPr>
        <w:pStyle w:val="Numberlist"/>
      </w:pPr>
      <w:r w:rsidRPr="00FE0E8D">
        <w:t xml:space="preserve">By now, you should have seen the </w:t>
      </w:r>
      <w:r w:rsidRPr="00FE0E8D">
        <w:rPr>
          <w:rFonts w:cs="Courier New"/>
          <w:b/>
        </w:rPr>
        <w:t>country.txt</w:t>
      </w:r>
      <w:r w:rsidRPr="00FE0E8D">
        <w:t xml:space="preserve"> file in another exercise. It consists of lines of comma-separated values. If we wish to input these to a SQLite database using SQL, then these values (also called fields) must be slightly modified:</w:t>
      </w:r>
    </w:p>
    <w:p w14:paraId="1FC9D4BF" w14:textId="77777777" w:rsidR="006642D2" w:rsidRPr="00FE0E8D" w:rsidRDefault="006642D2" w:rsidP="00BF6F16">
      <w:pPr>
        <w:pStyle w:val="Letterlist"/>
        <w:numPr>
          <w:ilvl w:val="1"/>
          <w:numId w:val="28"/>
        </w:numPr>
      </w:pPr>
      <w:r w:rsidRPr="00FE0E8D">
        <w:t>Trailing white-space (including new-lines) must be removed.</w:t>
      </w:r>
    </w:p>
    <w:p w14:paraId="1CF36EEB" w14:textId="77777777" w:rsidR="006642D2" w:rsidRPr="00FE0E8D" w:rsidRDefault="006642D2" w:rsidP="006642D2">
      <w:pPr>
        <w:pStyle w:val="Letterlist"/>
      </w:pPr>
      <w:r w:rsidRPr="00FE0E8D">
        <w:t xml:space="preserve">Any embedded single quote characters must be doubled. For example, </w:t>
      </w:r>
      <w:r w:rsidRPr="00FE0E8D">
        <w:rPr>
          <w:rFonts w:cs="Courier New"/>
          <w:b/>
        </w:rPr>
        <w:t>Cote</w:t>
      </w:r>
      <w:r w:rsidRPr="00FE0E8D">
        <w:rPr>
          <w:rFonts w:cs="Courier New"/>
        </w:rPr>
        <w:t xml:space="preserve"> </w:t>
      </w:r>
      <w:r w:rsidRPr="00FE0E8D">
        <w:rPr>
          <w:rFonts w:cs="Courier New"/>
          <w:b/>
        </w:rPr>
        <w:t>d'Ivorie</w:t>
      </w:r>
      <w:r w:rsidRPr="00FE0E8D">
        <w:t xml:space="preserve"> becomes </w:t>
      </w:r>
      <w:r w:rsidRPr="00FE0E8D">
        <w:rPr>
          <w:rFonts w:cs="Courier New"/>
          <w:b/>
        </w:rPr>
        <w:t>Cote d''Ivorie</w:t>
      </w:r>
      <w:r w:rsidRPr="00BF6F16">
        <w:rPr>
          <w:bCs/>
        </w:rPr>
        <w:t>.</w:t>
      </w:r>
    </w:p>
    <w:p w14:paraId="4DDD9092" w14:textId="4194FB9D" w:rsidR="006642D2" w:rsidRPr="00BF6F16" w:rsidRDefault="006642D2" w:rsidP="00BF6F16">
      <w:pPr>
        <w:pStyle w:val="Letterlist"/>
        <w:numPr>
          <w:ilvl w:val="0"/>
          <w:numId w:val="0"/>
        </w:numPr>
        <w:ind w:left="1701"/>
        <w:rPr>
          <w:rFonts w:cs="Courier New"/>
          <w:b/>
        </w:rPr>
      </w:pPr>
      <w:r w:rsidRPr="00FE0E8D">
        <w:t>All values must be enclosed in single quotes. For example,</w:t>
      </w:r>
      <w:r w:rsidR="00BF6F16">
        <w:t xml:space="preserve"> </w:t>
      </w:r>
      <w:r w:rsidRPr="00BF6F16">
        <w:rPr>
          <w:rFonts w:cs="Courier New"/>
          <w:b/>
        </w:rPr>
        <w:t>Belgium,10445852,Brussels,737966,Europe</w:t>
      </w:r>
      <w:r w:rsidR="00BF6F16">
        <w:rPr>
          <w:rFonts w:cs="Courier New"/>
          <w:b/>
        </w:rPr>
        <w:t xml:space="preserve"> </w:t>
      </w:r>
      <w:r w:rsidRPr="00FE0E8D">
        <w:t>becomes</w:t>
      </w:r>
      <w:r w:rsidR="00BF6F16">
        <w:t xml:space="preserve"> </w:t>
      </w:r>
      <w:r w:rsidRPr="00FE0E8D">
        <w:rPr>
          <w:rFonts w:cs="Courier New"/>
          <w:b/>
        </w:rPr>
        <w:t>'Belgium','10445852','Brussels','737966','Europe'</w:t>
      </w:r>
    </w:p>
    <w:p w14:paraId="25695B4E" w14:textId="77777777" w:rsidR="00BF6F16" w:rsidRDefault="006642D2" w:rsidP="006642D2">
      <w:r w:rsidRPr="00FE0E8D">
        <w:t>Write a Python program with a function to change a line into the correct format for insertion into an SQL statement, using the guidelines above.</w:t>
      </w:r>
      <w:r w:rsidR="00BF6F16">
        <w:t xml:space="preserve"> </w:t>
      </w:r>
    </w:p>
    <w:p w14:paraId="43DF34B9" w14:textId="37251A29" w:rsidR="006642D2" w:rsidRPr="00FE0E8D" w:rsidRDefault="006642D2" w:rsidP="006642D2">
      <w:r w:rsidRPr="00FE0E8D">
        <w:t>Call the function for each line in country.txt and display the reformatted line.</w:t>
      </w:r>
    </w:p>
    <w:p w14:paraId="64F66C68" w14:textId="77777777" w:rsidR="006642D2" w:rsidRPr="00FE0E8D" w:rsidRDefault="006642D2" w:rsidP="006642D2">
      <w:r w:rsidRPr="00FE0E8D">
        <w:t>Hints:</w:t>
      </w:r>
    </w:p>
    <w:p w14:paraId="5CA9AB65" w14:textId="77777777" w:rsidR="006642D2" w:rsidRPr="00FE0E8D" w:rsidRDefault="006642D2" w:rsidP="000C3F9D">
      <w:pPr>
        <w:pStyle w:val="Letterlist"/>
        <w:numPr>
          <w:ilvl w:val="1"/>
          <w:numId w:val="25"/>
        </w:numPr>
      </w:pPr>
      <w:r w:rsidRPr="00FE0E8D">
        <w:rPr>
          <w:rFonts w:cs="Arial"/>
        </w:rPr>
        <w:t xml:space="preserve">  </w:t>
      </w:r>
      <w:r w:rsidRPr="00FE0E8D">
        <w:t>rstrip()</w:t>
      </w:r>
    </w:p>
    <w:p w14:paraId="742124D2" w14:textId="77777777" w:rsidR="006642D2" w:rsidRPr="00FE0E8D" w:rsidRDefault="006642D2" w:rsidP="006642D2">
      <w:pPr>
        <w:pStyle w:val="Letterlist"/>
        <w:numPr>
          <w:ilvl w:val="1"/>
          <w:numId w:val="21"/>
        </w:numPr>
      </w:pPr>
      <w:r w:rsidRPr="00FE0E8D">
        <w:rPr>
          <w:rFonts w:cs="Arial"/>
        </w:rPr>
        <w:t xml:space="preserve">  </w:t>
      </w:r>
      <w:r w:rsidRPr="00FE0E8D">
        <w:t>re.sub()</w:t>
      </w:r>
    </w:p>
    <w:p w14:paraId="368E720B" w14:textId="77777777" w:rsidR="006642D2" w:rsidRPr="00FE0E8D" w:rsidRDefault="006642D2" w:rsidP="006642D2">
      <w:pPr>
        <w:pStyle w:val="Letterlist"/>
        <w:numPr>
          <w:ilvl w:val="1"/>
          <w:numId w:val="21"/>
        </w:numPr>
      </w:pPr>
      <w:r w:rsidRPr="00FE0E8D">
        <w:rPr>
          <w:rFonts w:cs="Arial"/>
        </w:rPr>
        <w:t xml:space="preserve">  </w:t>
      </w:r>
      <w:r w:rsidRPr="00FE0E8D">
        <w:t>lrow = []</w:t>
      </w:r>
    </w:p>
    <w:p w14:paraId="11B9DD40" w14:textId="77777777" w:rsidR="006642D2" w:rsidRPr="00FE0E8D" w:rsidRDefault="006642D2" w:rsidP="006642D2">
      <w:pPr>
        <w:pStyle w:val="Letterlist"/>
        <w:numPr>
          <w:ilvl w:val="0"/>
          <w:numId w:val="0"/>
        </w:numPr>
        <w:ind w:left="1701"/>
      </w:pPr>
      <w:r w:rsidRPr="00FE0E8D">
        <w:t>for field in row.split(','):</w:t>
      </w:r>
    </w:p>
    <w:p w14:paraId="22699E25" w14:textId="77777777" w:rsidR="006642D2" w:rsidRPr="00FE0E8D" w:rsidRDefault="006642D2" w:rsidP="006642D2">
      <w:pPr>
        <w:pStyle w:val="Letterlist"/>
        <w:numPr>
          <w:ilvl w:val="0"/>
          <w:numId w:val="0"/>
        </w:numPr>
        <w:ind w:left="1565" w:firstLine="136"/>
      </w:pPr>
      <w:r w:rsidRPr="00FE0E8D">
        <w:t xml:space="preserve">     lrow.append("'" + field + "'")</w:t>
      </w:r>
    </w:p>
    <w:p w14:paraId="48E4A644" w14:textId="77777777" w:rsidR="006642D2" w:rsidRDefault="006642D2" w:rsidP="006642D2">
      <w:pPr>
        <w:pStyle w:val="Letterlist"/>
        <w:numPr>
          <w:ilvl w:val="0"/>
          <w:numId w:val="0"/>
        </w:numPr>
        <w:ind w:left="1701"/>
      </w:pPr>
      <w:r w:rsidRPr="00FE0E8D">
        <w:rPr>
          <w:rFonts w:cs="Arial"/>
        </w:rPr>
        <w:t xml:space="preserve">Then use </w:t>
      </w:r>
      <w:r w:rsidRPr="00FE0E8D">
        <w:t>join().</w:t>
      </w:r>
    </w:p>
    <w:p w14:paraId="23728FC1" w14:textId="77777777" w:rsidR="00BF6F16" w:rsidRPr="00FE0E8D" w:rsidRDefault="00BF6F16" w:rsidP="00BF6F16"/>
    <w:p w14:paraId="06CB5AB8" w14:textId="5A7035CB" w:rsidR="006642D2" w:rsidRPr="008D4E2A" w:rsidRDefault="006642D2" w:rsidP="008D4E2A">
      <w:pPr>
        <w:rPr>
          <w:b/>
          <w:bCs/>
        </w:rPr>
      </w:pPr>
      <w:bookmarkStart w:id="23" w:name="_Toc556280306"/>
      <w:r w:rsidRPr="008D4E2A">
        <w:rPr>
          <w:b/>
          <w:bCs/>
        </w:rPr>
        <w:t>If time allows:</w:t>
      </w:r>
      <w:bookmarkEnd w:id="23"/>
    </w:p>
    <w:p w14:paraId="4263FA6B" w14:textId="77777777" w:rsidR="006642D2" w:rsidRDefault="006642D2" w:rsidP="006642D2">
      <w:r w:rsidRPr="00FE0E8D">
        <w:t>If you used the suggested '</w:t>
      </w:r>
      <w:r w:rsidRPr="00FE0E8D">
        <w:rPr>
          <w:rFonts w:cs="Courier New"/>
          <w:b/>
        </w:rPr>
        <w:t>for</w:t>
      </w:r>
      <w:r w:rsidRPr="00FE0E8D">
        <w:t xml:space="preserve">' loop in the hint, rewrite the code to use </w:t>
      </w:r>
      <w:r w:rsidRPr="00FE0E8D">
        <w:rPr>
          <w:rFonts w:cs="Courier New"/>
          <w:b/>
        </w:rPr>
        <w:t>map()</w:t>
      </w:r>
      <w:r w:rsidRPr="00FE0E8D">
        <w:rPr>
          <w:b/>
        </w:rPr>
        <w:t xml:space="preserve"> </w:t>
      </w:r>
      <w:r w:rsidRPr="00FE0E8D">
        <w:t xml:space="preserve">with a </w:t>
      </w:r>
      <w:r w:rsidRPr="00FE0E8D">
        <w:rPr>
          <w:rFonts w:cs="Courier New"/>
          <w:b/>
        </w:rPr>
        <w:t>lambda</w:t>
      </w:r>
      <w:r w:rsidRPr="00FE0E8D">
        <w:t xml:space="preserve"> function instead. </w:t>
      </w:r>
    </w:p>
    <w:p w14:paraId="14EEAC86" w14:textId="77777777" w:rsidR="008D4E2A" w:rsidRPr="00FE0E8D" w:rsidRDefault="008D4E2A" w:rsidP="008D4E2A"/>
    <w:bookmarkEnd w:id="2"/>
    <w:bookmarkEnd w:id="3"/>
    <w:p w14:paraId="76073CF6" w14:textId="77777777" w:rsidR="009D3007" w:rsidRPr="00FE0E8D" w:rsidRDefault="009D3007" w:rsidP="00A21BA0">
      <w:pPr>
        <w:pStyle w:val="Heading1"/>
        <w:rPr>
          <w:rFonts w:hint="eastAsia"/>
        </w:rPr>
        <w:sectPr w:rsidR="009D3007" w:rsidRPr="00FE0E8D" w:rsidSect="003A2F18">
          <w:pgSz w:w="11906" w:h="16838"/>
          <w:pgMar w:top="1701" w:right="851" w:bottom="1134" w:left="851" w:header="567" w:footer="397" w:gutter="0"/>
          <w:pgNumType w:start="1"/>
          <w:cols w:space="708"/>
          <w:docGrid w:linePitch="360"/>
        </w:sectPr>
      </w:pPr>
    </w:p>
    <w:p w14:paraId="4D1AE6AB" w14:textId="7102E11B" w:rsidR="00175BFD" w:rsidRPr="00175BFD" w:rsidRDefault="005A66CE" w:rsidP="000217FA">
      <w:pPr>
        <w:spacing w:before="0" w:after="160" w:line="259" w:lineRule="auto"/>
      </w:pPr>
      <w:r w:rsidRPr="00FE0E8D">
        <w:rPr>
          <w:noProof/>
        </w:rPr>
        <w:drawing>
          <wp:anchor distT="0" distB="0" distL="114300" distR="114300" simplePos="0" relativeHeight="251658240" behindDoc="0" locked="0" layoutInCell="1" allowOverlap="1" wp14:anchorId="70FA645F" wp14:editId="3337F5F7">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8CE16" w14:textId="77777777" w:rsidR="00A17978" w:rsidRPr="00FE0E8D" w:rsidRDefault="00A17978" w:rsidP="007F513E">
      <w:r w:rsidRPr="00FE0E8D">
        <w:separator/>
      </w:r>
    </w:p>
    <w:p w14:paraId="0B96F94A" w14:textId="77777777" w:rsidR="00A17978" w:rsidRPr="00FE0E8D" w:rsidRDefault="00A17978"/>
    <w:p w14:paraId="39E63073" w14:textId="77777777" w:rsidR="00A17978" w:rsidRPr="00FE0E8D" w:rsidRDefault="00A17978"/>
  </w:endnote>
  <w:endnote w:type="continuationSeparator" w:id="0">
    <w:p w14:paraId="214AE7DE" w14:textId="77777777" w:rsidR="00A17978" w:rsidRPr="00FE0E8D" w:rsidRDefault="00A17978" w:rsidP="007F513E">
      <w:r w:rsidRPr="00FE0E8D">
        <w:continuationSeparator/>
      </w:r>
    </w:p>
    <w:p w14:paraId="51AE000C" w14:textId="77777777" w:rsidR="00A17978" w:rsidRPr="00FE0E8D" w:rsidRDefault="00A17978"/>
    <w:p w14:paraId="1B44A261" w14:textId="77777777" w:rsidR="00A17978" w:rsidRPr="00FE0E8D" w:rsidRDefault="00A17978"/>
  </w:endnote>
  <w:endnote w:type="continuationNotice" w:id="1">
    <w:p w14:paraId="7474997D" w14:textId="77777777" w:rsidR="00A17978" w:rsidRPr="00FE0E8D" w:rsidRDefault="00A17978">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igtree">
    <w:panose1 w:val="00000000000000000000"/>
    <w:charset w:val="00"/>
    <w:family w:val="roman"/>
    <w:notTrueType/>
    <w:pitch w:val="default"/>
    <w:embedRegular r:id="rId1" w:fontKey="{C0EF485C-3549-402B-8A08-4ED688B3953B}"/>
    <w:embedBold r:id="rId2" w:fontKey="{4069DA58-EF08-4578-A601-71B151F59640}"/>
    <w:embedItalic r:id="rId3" w:fontKey="{21A49D24-45F0-4880-AC6A-E344448EF49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charset w:val="00"/>
    <w:family w:val="auto"/>
    <w:pitch w:val="variable"/>
    <w:sig w:usb0="2000020F" w:usb1="00000003" w:usb2="00000000" w:usb3="00000000" w:csb0="00000197" w:csb1="00000000"/>
    <w:embedRegular r:id="rId4" w:fontKey="{E1477A16-A353-421D-887B-6CB62E2DB704}"/>
  </w:font>
  <w:font w:name="Figtree Extra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igtree SemiBold">
    <w:altName w:val="Calibri"/>
    <w:charset w:val="00"/>
    <w:family w:val="auto"/>
    <w:pitch w:val="variable"/>
    <w:sig w:usb0="A000006F" w:usb1="0000007B" w:usb2="00000000" w:usb3="00000000" w:csb0="00000093" w:csb1="00000000"/>
    <w:embedBold r:id="rId5" w:fontKey="{BBCCC46B-9789-4A87-80AC-B6182833D7B9}"/>
  </w:font>
  <w:font w:name="MS Mincho">
    <w:altName w:val="ＭＳ 明朝"/>
    <w:panose1 w:val="02020609040205080304"/>
    <w:charset w:val="80"/>
    <w:family w:val="roman"/>
    <w:pitch w:val="fixed"/>
    <w:sig w:usb0="00000001" w:usb1="08070000" w:usb2="00000010" w:usb3="00000000" w:csb0="00020000" w:csb1="00000000"/>
  </w:font>
  <w:font w:name="Figtree Light">
    <w:altName w:val="Calibri"/>
    <w:charset w:val="00"/>
    <w:family w:val="auto"/>
    <w:pitch w:val="variable"/>
    <w:sig w:usb0="A000006F" w:usb1="0000007B" w:usb2="00000000" w:usb3="00000000" w:csb0="00000093" w:csb1="00000000"/>
    <w:embedRegular r:id="rId6" w:fontKey="{E926AE76-65A2-4642-AB9D-F422D95F84ED}"/>
  </w:font>
  <w:font w:name="Montserrat">
    <w:charset w:val="00"/>
    <w:family w:val="auto"/>
    <w:pitch w:val="variable"/>
    <w:sig w:usb0="2000020F" w:usb1="00000003" w:usb2="00000000" w:usb3="00000000" w:csb0="00000197" w:csb1="00000000"/>
    <w:embedRegular r:id="rId7" w:fontKey="{99DB19E5-B267-4E4B-B723-1C84BB711E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49FE2FF7" w14:textId="34934B60" w:rsidR="00D767F5" w:rsidRPr="00FE0E8D" w:rsidRDefault="00D767F5" w:rsidP="002920C8">
        <w:pPr>
          <w:pStyle w:val="Footer"/>
          <w:framePr w:wrap="none" w:vAnchor="text" w:hAnchor="margin" w:xAlign="right" w:y="1"/>
          <w:rPr>
            <w:rStyle w:val="PageNumber"/>
          </w:rPr>
        </w:pPr>
        <w:r w:rsidRPr="00FE0E8D">
          <w:rPr>
            <w:rStyle w:val="PageNumber"/>
          </w:rPr>
          <w:fldChar w:fldCharType="begin"/>
        </w:r>
        <w:r w:rsidRPr="00FE0E8D">
          <w:rPr>
            <w:rStyle w:val="PageNumber"/>
          </w:rPr>
          <w:instrText xml:space="preserve"> PAGE </w:instrText>
        </w:r>
        <w:r w:rsidRPr="00FE0E8D">
          <w:rPr>
            <w:rStyle w:val="PageNumber"/>
          </w:rPr>
          <w:fldChar w:fldCharType="end"/>
        </w:r>
      </w:p>
    </w:sdtContent>
  </w:sdt>
  <w:sdt>
    <w:sdtPr>
      <w:rPr>
        <w:rStyle w:val="PageNumber"/>
      </w:rPr>
      <w:id w:val="1489905783"/>
      <w:docPartObj>
        <w:docPartGallery w:val="Page Numbers (Bottom of Page)"/>
        <w:docPartUnique/>
      </w:docPartObj>
    </w:sdtPr>
    <w:sdtContent>
      <w:p w14:paraId="3E71DDE6" w14:textId="7A94755D" w:rsidR="00D767F5" w:rsidRPr="00FE0E8D" w:rsidRDefault="00D767F5" w:rsidP="002920C8">
        <w:pPr>
          <w:pStyle w:val="Footer"/>
          <w:framePr w:wrap="none" w:vAnchor="text" w:hAnchor="margin" w:xAlign="right" w:y="1"/>
          <w:ind w:right="360"/>
          <w:rPr>
            <w:rStyle w:val="PageNumber"/>
          </w:rPr>
        </w:pPr>
        <w:r w:rsidRPr="00FE0E8D">
          <w:rPr>
            <w:rStyle w:val="PageNumber"/>
          </w:rPr>
          <w:fldChar w:fldCharType="begin"/>
        </w:r>
        <w:r w:rsidRPr="00FE0E8D">
          <w:rPr>
            <w:rStyle w:val="PageNumber"/>
          </w:rPr>
          <w:instrText xml:space="preserve"> PAGE </w:instrText>
        </w:r>
        <w:r w:rsidRPr="00FE0E8D">
          <w:rPr>
            <w:rStyle w:val="PageNumber"/>
          </w:rPr>
          <w:fldChar w:fldCharType="end"/>
        </w:r>
      </w:p>
    </w:sdtContent>
  </w:sdt>
  <w:p w14:paraId="05A5FCC4" w14:textId="77777777" w:rsidR="00D767F5" w:rsidRPr="00FE0E8D"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6AF03E12" w14:textId="21533D1E" w:rsidR="002920C8" w:rsidRPr="00FE0E8D" w:rsidRDefault="002920C8" w:rsidP="00DB62C7">
        <w:pPr>
          <w:pStyle w:val="Footer"/>
          <w:framePr w:wrap="none" w:vAnchor="text" w:hAnchor="margin" w:xAlign="right" w:y="1"/>
          <w:rPr>
            <w:rStyle w:val="PageNumber"/>
          </w:rPr>
        </w:pPr>
        <w:r w:rsidRPr="00FE0E8D">
          <w:rPr>
            <w:rStyle w:val="PageNumber"/>
          </w:rPr>
          <w:fldChar w:fldCharType="begin"/>
        </w:r>
        <w:r w:rsidRPr="00FE0E8D">
          <w:rPr>
            <w:rStyle w:val="PageNumber"/>
          </w:rPr>
          <w:instrText xml:space="preserve"> PAGE </w:instrText>
        </w:r>
        <w:r w:rsidRPr="00FE0E8D">
          <w:rPr>
            <w:rStyle w:val="PageNumber"/>
          </w:rPr>
          <w:fldChar w:fldCharType="separate"/>
        </w:r>
        <w:r w:rsidRPr="00FE0E8D">
          <w:rPr>
            <w:rStyle w:val="PageNumber"/>
          </w:rPr>
          <w:t>1</w:t>
        </w:r>
        <w:r w:rsidRPr="00FE0E8D">
          <w:rPr>
            <w:rStyle w:val="PageNumber"/>
          </w:rPr>
          <w:fldChar w:fldCharType="end"/>
        </w:r>
      </w:p>
    </w:sdtContent>
  </w:sdt>
  <w:p w14:paraId="61043EA5" w14:textId="020CFB03" w:rsidR="00D767F5" w:rsidRPr="00FE0E8D" w:rsidRDefault="00D767F5" w:rsidP="00D767F5">
    <w:pPr>
      <w:pStyle w:val="Footer"/>
      <w:tabs>
        <w:tab w:val="clear" w:pos="4513"/>
        <w:tab w:val="clear" w:pos="9026"/>
        <w:tab w:val="right" w:pos="10204"/>
      </w:tabs>
      <w:ind w:right="360"/>
      <w:rPr>
        <w:szCs w:val="20"/>
      </w:rPr>
    </w:pPr>
    <w:r w:rsidRPr="00FE0E8D">
      <w:rPr>
        <w:szCs w:val="20"/>
      </w:rPr>
      <w:t>© 202</w:t>
    </w:r>
    <w:r w:rsidR="00A201F0" w:rsidRPr="00FE0E8D">
      <w:rPr>
        <w:szCs w:val="20"/>
      </w:rPr>
      <w:t>5</w:t>
    </w:r>
    <w:r w:rsidRPr="00FE0E8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7740B1D9" w:rsidRPr="00FE0E8D" w14:paraId="3A5623D1" w14:textId="77777777" w:rsidTr="7740B1D9">
      <w:trPr>
        <w:trHeight w:val="300"/>
      </w:trPr>
      <w:tc>
        <w:tcPr>
          <w:tcW w:w="3400" w:type="dxa"/>
        </w:tcPr>
        <w:p w14:paraId="743200E7" w14:textId="521961A2" w:rsidR="7740B1D9" w:rsidRPr="00FE0E8D" w:rsidRDefault="7740B1D9" w:rsidP="7740B1D9">
          <w:pPr>
            <w:pStyle w:val="Header"/>
            <w:ind w:left="-115"/>
          </w:pPr>
        </w:p>
      </w:tc>
      <w:tc>
        <w:tcPr>
          <w:tcW w:w="3400" w:type="dxa"/>
        </w:tcPr>
        <w:p w14:paraId="5242A18A" w14:textId="76F7569D" w:rsidR="7740B1D9" w:rsidRPr="00FE0E8D" w:rsidRDefault="7740B1D9" w:rsidP="7740B1D9">
          <w:pPr>
            <w:pStyle w:val="Header"/>
            <w:jc w:val="center"/>
          </w:pPr>
        </w:p>
      </w:tc>
      <w:tc>
        <w:tcPr>
          <w:tcW w:w="3400" w:type="dxa"/>
        </w:tcPr>
        <w:p w14:paraId="436A5ACD" w14:textId="211DC96D" w:rsidR="7740B1D9" w:rsidRPr="00FE0E8D" w:rsidRDefault="7740B1D9" w:rsidP="7740B1D9">
          <w:pPr>
            <w:pStyle w:val="Header"/>
            <w:ind w:right="-115"/>
            <w:jc w:val="right"/>
          </w:pPr>
        </w:p>
      </w:tc>
    </w:tr>
  </w:tbl>
  <w:p w14:paraId="63468E8E" w14:textId="0AE2EB5A" w:rsidR="7740B1D9" w:rsidRPr="00FE0E8D" w:rsidRDefault="7740B1D9" w:rsidP="7740B1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4C4" w14:textId="77777777" w:rsidR="00786B7E" w:rsidRPr="00FE0E8D" w:rsidRDefault="00786B7E" w:rsidP="00786B7E">
    <w:pPr>
      <w:pStyle w:val="Footer"/>
      <w:tabs>
        <w:tab w:val="clear" w:pos="9026"/>
        <w:tab w:val="right" w:pos="10204"/>
      </w:tabs>
    </w:pPr>
    <w:r w:rsidRPr="00FE0E8D">
      <w:fldChar w:fldCharType="begin"/>
    </w:r>
    <w:r w:rsidRPr="00FE0E8D">
      <w:instrText xml:space="preserve"> PAGE   \* MERGEFORMAT </w:instrText>
    </w:r>
    <w:r w:rsidRPr="00FE0E8D">
      <w:fldChar w:fldCharType="separate"/>
    </w:r>
    <w:r w:rsidRPr="00FE0E8D">
      <w:t>i</w:t>
    </w:r>
    <w:r w:rsidRPr="00FE0E8D">
      <w:fldChar w:fldCharType="end"/>
    </w:r>
    <w:r w:rsidRPr="00FE0E8D">
      <w:t xml:space="preserve"> | [Insert title]</w:t>
    </w:r>
    <w:r w:rsidRPr="00FE0E8D">
      <w:tab/>
    </w:r>
    <w:r w:rsidRPr="00FE0E8D">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F2DD7" w14:textId="77777777" w:rsidR="00A17978" w:rsidRPr="00FE0E8D" w:rsidRDefault="00A17978" w:rsidP="007F513E">
      <w:r w:rsidRPr="00FE0E8D">
        <w:separator/>
      </w:r>
    </w:p>
    <w:p w14:paraId="65DE610D" w14:textId="77777777" w:rsidR="00A17978" w:rsidRPr="00FE0E8D" w:rsidRDefault="00A17978"/>
    <w:p w14:paraId="1F3E28A9" w14:textId="77777777" w:rsidR="00A17978" w:rsidRPr="00FE0E8D" w:rsidRDefault="00A17978"/>
  </w:footnote>
  <w:footnote w:type="continuationSeparator" w:id="0">
    <w:p w14:paraId="612F078F" w14:textId="77777777" w:rsidR="00A17978" w:rsidRPr="00FE0E8D" w:rsidRDefault="00A17978" w:rsidP="007F513E">
      <w:r w:rsidRPr="00FE0E8D">
        <w:continuationSeparator/>
      </w:r>
    </w:p>
    <w:p w14:paraId="6441EF8F" w14:textId="77777777" w:rsidR="00A17978" w:rsidRPr="00FE0E8D" w:rsidRDefault="00A17978"/>
    <w:p w14:paraId="50902F65" w14:textId="77777777" w:rsidR="00A17978" w:rsidRPr="00FE0E8D" w:rsidRDefault="00A17978"/>
  </w:footnote>
  <w:footnote w:type="continuationNotice" w:id="1">
    <w:p w14:paraId="5F1A7768" w14:textId="77777777" w:rsidR="00A17978" w:rsidRPr="00FE0E8D" w:rsidRDefault="00A17978">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888F" w14:textId="77777777" w:rsidR="00EE41BF" w:rsidRPr="00FE0E8D" w:rsidRDefault="00185B11">
    <w:pPr>
      <w:pStyle w:val="Header"/>
    </w:pPr>
    <w:r w:rsidRPr="00FE0E8D">
      <w:rPr>
        <w:noProof/>
      </w:rPr>
      <w:drawing>
        <wp:inline distT="0" distB="0" distL="0" distR="0" wp14:anchorId="666D9104" wp14:editId="1461423D">
          <wp:extent cx="1097532" cy="360000"/>
          <wp:effectExtent l="0" t="0" r="7620" b="2540"/>
          <wp:docPr id="26669759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7740B1D9" w:rsidRPr="00FE0E8D" w14:paraId="32D3CB2E" w14:textId="77777777" w:rsidTr="7740B1D9">
      <w:trPr>
        <w:trHeight w:val="300"/>
      </w:trPr>
      <w:tc>
        <w:tcPr>
          <w:tcW w:w="3400" w:type="dxa"/>
        </w:tcPr>
        <w:p w14:paraId="61D6569C" w14:textId="23BEE379" w:rsidR="7740B1D9" w:rsidRPr="00FE0E8D" w:rsidRDefault="7740B1D9" w:rsidP="7740B1D9">
          <w:pPr>
            <w:pStyle w:val="Header"/>
            <w:ind w:left="-115"/>
          </w:pPr>
        </w:p>
      </w:tc>
      <w:tc>
        <w:tcPr>
          <w:tcW w:w="3400" w:type="dxa"/>
        </w:tcPr>
        <w:p w14:paraId="03E6839D" w14:textId="7A4E7B00" w:rsidR="7740B1D9" w:rsidRPr="00FE0E8D" w:rsidRDefault="7740B1D9" w:rsidP="7740B1D9">
          <w:pPr>
            <w:pStyle w:val="Header"/>
            <w:jc w:val="center"/>
          </w:pPr>
        </w:p>
      </w:tc>
      <w:tc>
        <w:tcPr>
          <w:tcW w:w="3400" w:type="dxa"/>
        </w:tcPr>
        <w:p w14:paraId="25E71F85" w14:textId="131AA6A7" w:rsidR="7740B1D9" w:rsidRPr="00FE0E8D" w:rsidRDefault="7740B1D9" w:rsidP="7740B1D9">
          <w:pPr>
            <w:pStyle w:val="Header"/>
            <w:ind w:right="-115"/>
            <w:jc w:val="right"/>
          </w:pPr>
        </w:p>
      </w:tc>
    </w:tr>
  </w:tbl>
  <w:p w14:paraId="190E358C" w14:textId="00AE172B" w:rsidR="7740B1D9" w:rsidRPr="00FE0E8D" w:rsidRDefault="7740B1D9" w:rsidP="7740B1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09D" w14:textId="194731EB" w:rsidR="00750DA6" w:rsidRPr="00FE0E8D" w:rsidRDefault="002920C8">
    <w:pPr>
      <w:pStyle w:val="Header"/>
    </w:pPr>
    <w:r w:rsidRPr="00FE0E8D">
      <w:rPr>
        <w:noProof/>
      </w:rPr>
      <mc:AlternateContent>
        <mc:Choice Requires="wps">
          <w:drawing>
            <wp:anchor distT="0" distB="0" distL="114300" distR="114300" simplePos="0" relativeHeight="251658241"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2A16A12" w14:textId="3206C72A" w:rsidR="00D767F5" w:rsidRPr="00FE0E8D" w:rsidRDefault="00813CF8" w:rsidP="00D767F5">
                          <w:pPr>
                            <w:pStyle w:val="Header"/>
                          </w:pPr>
                          <w:r w:rsidRPr="00FE0E8D">
                            <w:t>Python3 Day  2 labs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0A12C8D">
            <v:shapetype id="_x0000_t202" coordsize="21600,21600" o:spt="202" path="m,l,21600r21600,l21600,xe" w14:anchorId="789E1200">
              <v:stroke joinstyle="miter"/>
              <v:path gradientshapeok="t" o:connecttype="rect"/>
            </v:shapetype>
            <v:shape id="Text Box 13"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v:textbox>
                <w:txbxContent>
                  <w:p w:rsidRPr="00FE0E8D" w:rsidR="00D767F5" w:rsidP="00D767F5" w:rsidRDefault="00813CF8" w14:paraId="2D650AE3" w14:textId="3206C72A">
                    <w:pPr>
                      <w:pStyle w:val="Header"/>
                    </w:pPr>
                    <w:r w:rsidRPr="00FE0E8D">
                      <w:t>Python3 Day  2 labs</w:t>
                    </w:r>
                  </w:p>
                </w:txbxContent>
              </v:textbox>
            </v:shape>
          </w:pict>
        </mc:Fallback>
      </mc:AlternateContent>
    </w:r>
    <w:r w:rsidR="00D767F5" w:rsidRPr="00FE0E8D">
      <w:rPr>
        <w:noProof/>
      </w:rPr>
      <w:drawing>
        <wp:anchor distT="0" distB="0" distL="114300" distR="114300" simplePos="0" relativeHeight="251658240" behindDoc="1" locked="0" layoutInCell="1" allowOverlap="1" wp14:anchorId="01C6828F" wp14:editId="5551AA0E">
          <wp:simplePos x="0" y="0"/>
          <wp:positionH relativeFrom="margin">
            <wp:posOffset>0</wp:posOffset>
          </wp:positionH>
          <wp:positionV relativeFrom="paragraph">
            <wp:posOffset>126365</wp:posOffset>
          </wp:positionV>
          <wp:extent cx="6804000" cy="253386"/>
          <wp:effectExtent l="0" t="0" r="3810" b="635"/>
          <wp:wrapNone/>
          <wp:docPr id="1313317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28D0" w14:textId="77777777" w:rsidR="0084601C" w:rsidRPr="00FE0E8D"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5"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8"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83E6163"/>
    <w:multiLevelType w:val="multilevel"/>
    <w:tmpl w:val="6C22C33A"/>
    <w:lvl w:ilvl="0">
      <w:start w:val="1"/>
      <w:numFmt w:val="decimal"/>
      <w:pStyle w:val="Heading1"/>
      <w:lvlText w:val="%1."/>
      <w:lvlJc w:val="left"/>
      <w:pPr>
        <w:ind w:left="1134" w:hanging="1134"/>
      </w:pPr>
      <w:rPr>
        <w:rFonts w:ascii="Figtree ExtraBold" w:hAnsi="Figtree ExtraBold" w:hint="default"/>
        <w:sz w:val="40"/>
      </w:rPr>
    </w:lvl>
    <w:lvl w:ilvl="1">
      <w:start w:val="1"/>
      <w:numFmt w:val="decimal"/>
      <w:pStyle w:val="Heading2"/>
      <w:lvlText w:val="%1.%2."/>
      <w:lvlJc w:val="left"/>
      <w:pPr>
        <w:ind w:left="1134" w:hanging="1134"/>
      </w:pPr>
      <w:rPr>
        <w:rFonts w:ascii="Figtree" w:hAnsi="Figtree" w:hint="default"/>
        <w:b/>
        <w:i w:val="0"/>
        <w:sz w:val="32"/>
      </w:rPr>
    </w:lvl>
    <w:lvl w:ilvl="2">
      <w:start w:val="1"/>
      <w:numFmt w:val="decimal"/>
      <w:pStyle w:val="Heading3"/>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0"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2758DD"/>
    <w:multiLevelType w:val="hybridMultilevel"/>
    <w:tmpl w:val="7812CF3A"/>
    <w:lvl w:ilvl="0" w:tplc="7F0EE000">
      <w:start w:val="1"/>
      <w:numFmt w:val="decimal"/>
      <w:pStyle w:val="Numberlist"/>
      <w:lvlText w:val="%1."/>
      <w:lvlJc w:val="left"/>
      <w:pPr>
        <w:ind w:left="851" w:hanging="284"/>
      </w:pPr>
      <w:rPr>
        <w:rFonts w:hint="default"/>
        <w:b w:val="0"/>
        <w:bCs/>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111346"/>
    <w:multiLevelType w:val="hybridMultilevel"/>
    <w:tmpl w:val="0B4EFCA0"/>
    <w:lvl w:ilvl="0" w:tplc="3A50806A">
      <w:start w:val="1"/>
      <w:numFmt w:val="bullet"/>
      <w:lvlText w:val="•"/>
      <w:lvlJc w:val="left"/>
      <w:pPr>
        <w:tabs>
          <w:tab w:val="num" w:pos="720"/>
        </w:tabs>
        <w:ind w:left="720" w:hanging="360"/>
      </w:pPr>
      <w:rPr>
        <w:rFonts w:ascii="Arial" w:hAnsi="Arial" w:hint="default"/>
      </w:rPr>
    </w:lvl>
    <w:lvl w:ilvl="1" w:tplc="D73E224A" w:tentative="1">
      <w:start w:val="1"/>
      <w:numFmt w:val="bullet"/>
      <w:lvlText w:val="•"/>
      <w:lvlJc w:val="left"/>
      <w:pPr>
        <w:tabs>
          <w:tab w:val="num" w:pos="1440"/>
        </w:tabs>
        <w:ind w:left="1440" w:hanging="360"/>
      </w:pPr>
      <w:rPr>
        <w:rFonts w:ascii="Arial" w:hAnsi="Arial" w:hint="default"/>
      </w:rPr>
    </w:lvl>
    <w:lvl w:ilvl="2" w:tplc="C5FA98CC" w:tentative="1">
      <w:start w:val="1"/>
      <w:numFmt w:val="bullet"/>
      <w:lvlText w:val="•"/>
      <w:lvlJc w:val="left"/>
      <w:pPr>
        <w:tabs>
          <w:tab w:val="num" w:pos="2160"/>
        </w:tabs>
        <w:ind w:left="2160" w:hanging="360"/>
      </w:pPr>
      <w:rPr>
        <w:rFonts w:ascii="Arial" w:hAnsi="Arial" w:hint="default"/>
      </w:rPr>
    </w:lvl>
    <w:lvl w:ilvl="3" w:tplc="63900C3C" w:tentative="1">
      <w:start w:val="1"/>
      <w:numFmt w:val="bullet"/>
      <w:lvlText w:val="•"/>
      <w:lvlJc w:val="left"/>
      <w:pPr>
        <w:tabs>
          <w:tab w:val="num" w:pos="2880"/>
        </w:tabs>
        <w:ind w:left="2880" w:hanging="360"/>
      </w:pPr>
      <w:rPr>
        <w:rFonts w:ascii="Arial" w:hAnsi="Arial" w:hint="default"/>
      </w:rPr>
    </w:lvl>
    <w:lvl w:ilvl="4" w:tplc="D890A200" w:tentative="1">
      <w:start w:val="1"/>
      <w:numFmt w:val="bullet"/>
      <w:lvlText w:val="•"/>
      <w:lvlJc w:val="left"/>
      <w:pPr>
        <w:tabs>
          <w:tab w:val="num" w:pos="3600"/>
        </w:tabs>
        <w:ind w:left="3600" w:hanging="360"/>
      </w:pPr>
      <w:rPr>
        <w:rFonts w:ascii="Arial" w:hAnsi="Arial" w:hint="default"/>
      </w:rPr>
    </w:lvl>
    <w:lvl w:ilvl="5" w:tplc="6E786602" w:tentative="1">
      <w:start w:val="1"/>
      <w:numFmt w:val="bullet"/>
      <w:lvlText w:val="•"/>
      <w:lvlJc w:val="left"/>
      <w:pPr>
        <w:tabs>
          <w:tab w:val="num" w:pos="4320"/>
        </w:tabs>
        <w:ind w:left="4320" w:hanging="360"/>
      </w:pPr>
      <w:rPr>
        <w:rFonts w:ascii="Arial" w:hAnsi="Arial" w:hint="default"/>
      </w:rPr>
    </w:lvl>
    <w:lvl w:ilvl="6" w:tplc="D6EA5B3A" w:tentative="1">
      <w:start w:val="1"/>
      <w:numFmt w:val="bullet"/>
      <w:lvlText w:val="•"/>
      <w:lvlJc w:val="left"/>
      <w:pPr>
        <w:tabs>
          <w:tab w:val="num" w:pos="5040"/>
        </w:tabs>
        <w:ind w:left="5040" w:hanging="360"/>
      </w:pPr>
      <w:rPr>
        <w:rFonts w:ascii="Arial" w:hAnsi="Arial" w:hint="default"/>
      </w:rPr>
    </w:lvl>
    <w:lvl w:ilvl="7" w:tplc="1E306F64" w:tentative="1">
      <w:start w:val="1"/>
      <w:numFmt w:val="bullet"/>
      <w:lvlText w:val="•"/>
      <w:lvlJc w:val="left"/>
      <w:pPr>
        <w:tabs>
          <w:tab w:val="num" w:pos="5760"/>
        </w:tabs>
        <w:ind w:left="5760" w:hanging="360"/>
      </w:pPr>
      <w:rPr>
        <w:rFonts w:ascii="Arial" w:hAnsi="Arial" w:hint="default"/>
      </w:rPr>
    </w:lvl>
    <w:lvl w:ilvl="8" w:tplc="C30C554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E34A92"/>
    <w:multiLevelType w:val="multilevel"/>
    <w:tmpl w:val="C3FC19D4"/>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asciiTheme="minorHAnsi" w:hAnsiTheme="minorHAnsi"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19"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9"/>
  </w:num>
  <w:num w:numId="2" w16cid:durableId="1710959336">
    <w:abstractNumId w:val="10"/>
  </w:num>
  <w:num w:numId="3" w16cid:durableId="37897106">
    <w:abstractNumId w:val="3"/>
  </w:num>
  <w:num w:numId="4" w16cid:durableId="1065445368">
    <w:abstractNumId w:val="17"/>
  </w:num>
  <w:num w:numId="5" w16cid:durableId="1509756976">
    <w:abstractNumId w:val="14"/>
  </w:num>
  <w:num w:numId="6" w16cid:durableId="1992630998">
    <w:abstractNumId w:val="2"/>
  </w:num>
  <w:num w:numId="7" w16cid:durableId="1127549620">
    <w:abstractNumId w:val="1"/>
  </w:num>
  <w:num w:numId="8" w16cid:durableId="1623220833">
    <w:abstractNumId w:val="0"/>
  </w:num>
  <w:num w:numId="9" w16cid:durableId="1589922319">
    <w:abstractNumId w:val="11"/>
  </w:num>
  <w:num w:numId="10" w16cid:durableId="380635671">
    <w:abstractNumId w:val="13"/>
  </w:num>
  <w:num w:numId="11" w16cid:durableId="2075270541">
    <w:abstractNumId w:val="7"/>
  </w:num>
  <w:num w:numId="12" w16cid:durableId="658967853">
    <w:abstractNumId w:val="19"/>
  </w:num>
  <w:num w:numId="13" w16cid:durableId="1582442330">
    <w:abstractNumId w:val="4"/>
  </w:num>
  <w:num w:numId="14" w16cid:durableId="1693529811">
    <w:abstractNumId w:val="18"/>
  </w:num>
  <w:num w:numId="15" w16cid:durableId="1663772690">
    <w:abstractNumId w:val="8"/>
  </w:num>
  <w:num w:numId="16" w16cid:durableId="112597264">
    <w:abstractNumId w:val="6"/>
  </w:num>
  <w:num w:numId="17" w16cid:durableId="714547675">
    <w:abstractNumId w:val="5"/>
  </w:num>
  <w:num w:numId="18" w16cid:durableId="1528326635">
    <w:abstractNumId w:val="12"/>
  </w:num>
  <w:num w:numId="19" w16cid:durableId="996686339">
    <w:abstractNumId w:val="16"/>
  </w:num>
  <w:num w:numId="20" w16cid:durableId="1987591806">
    <w:abstractNumId w:val="15"/>
  </w:num>
  <w:num w:numId="21" w16cid:durableId="20622905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7572068">
    <w:abstractNumId w:val="14"/>
    <w:lvlOverride w:ilvl="0">
      <w:startOverride w:val="1"/>
    </w:lvlOverride>
  </w:num>
  <w:num w:numId="23" w16cid:durableId="700013091">
    <w:abstractNumId w:val="14"/>
    <w:lvlOverride w:ilvl="0">
      <w:startOverride w:val="1"/>
    </w:lvlOverride>
  </w:num>
  <w:num w:numId="24" w16cid:durableId="2041544465">
    <w:abstractNumId w:val="14"/>
    <w:lvlOverride w:ilvl="0">
      <w:startOverride w:val="1"/>
    </w:lvlOverride>
  </w:num>
  <w:num w:numId="25" w16cid:durableId="12360907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392906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273941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37332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14C9E"/>
    <w:rsid w:val="000208DB"/>
    <w:rsid w:val="00020937"/>
    <w:rsid w:val="000217FA"/>
    <w:rsid w:val="0003148E"/>
    <w:rsid w:val="00032F27"/>
    <w:rsid w:val="00033B7F"/>
    <w:rsid w:val="00035F9E"/>
    <w:rsid w:val="000439EF"/>
    <w:rsid w:val="0004620D"/>
    <w:rsid w:val="000650C2"/>
    <w:rsid w:val="0006516C"/>
    <w:rsid w:val="0006530F"/>
    <w:rsid w:val="00066747"/>
    <w:rsid w:val="00066D94"/>
    <w:rsid w:val="00066E08"/>
    <w:rsid w:val="0007050E"/>
    <w:rsid w:val="00082AC3"/>
    <w:rsid w:val="00094E27"/>
    <w:rsid w:val="000A3C09"/>
    <w:rsid w:val="000B1C9B"/>
    <w:rsid w:val="000C11D1"/>
    <w:rsid w:val="000C3F9D"/>
    <w:rsid w:val="000C6C71"/>
    <w:rsid w:val="000D2754"/>
    <w:rsid w:val="000D691F"/>
    <w:rsid w:val="000E15E1"/>
    <w:rsid w:val="000E2091"/>
    <w:rsid w:val="000E2F26"/>
    <w:rsid w:val="000E5B0B"/>
    <w:rsid w:val="000F1EDD"/>
    <w:rsid w:val="000F52DA"/>
    <w:rsid w:val="000F640B"/>
    <w:rsid w:val="0011477C"/>
    <w:rsid w:val="001238C6"/>
    <w:rsid w:val="00132A36"/>
    <w:rsid w:val="00134C15"/>
    <w:rsid w:val="00137386"/>
    <w:rsid w:val="00137B58"/>
    <w:rsid w:val="0014145F"/>
    <w:rsid w:val="00152835"/>
    <w:rsid w:val="00152AE6"/>
    <w:rsid w:val="00154A69"/>
    <w:rsid w:val="0015529F"/>
    <w:rsid w:val="00155494"/>
    <w:rsid w:val="00155588"/>
    <w:rsid w:val="001600EC"/>
    <w:rsid w:val="00162A8C"/>
    <w:rsid w:val="001709BE"/>
    <w:rsid w:val="00171120"/>
    <w:rsid w:val="00175BFD"/>
    <w:rsid w:val="00176CDE"/>
    <w:rsid w:val="00182B22"/>
    <w:rsid w:val="00183D12"/>
    <w:rsid w:val="00185B11"/>
    <w:rsid w:val="00191093"/>
    <w:rsid w:val="00194F98"/>
    <w:rsid w:val="001972A9"/>
    <w:rsid w:val="00197A6E"/>
    <w:rsid w:val="001B6FB5"/>
    <w:rsid w:val="001D77DA"/>
    <w:rsid w:val="001E2910"/>
    <w:rsid w:val="001E3BCE"/>
    <w:rsid w:val="001E44F2"/>
    <w:rsid w:val="001E5525"/>
    <w:rsid w:val="00202329"/>
    <w:rsid w:val="0021770C"/>
    <w:rsid w:val="0022574D"/>
    <w:rsid w:val="002260DA"/>
    <w:rsid w:val="00234670"/>
    <w:rsid w:val="00255E42"/>
    <w:rsid w:val="00256887"/>
    <w:rsid w:val="0026290A"/>
    <w:rsid w:val="002641FD"/>
    <w:rsid w:val="00264846"/>
    <w:rsid w:val="00267F48"/>
    <w:rsid w:val="0028219F"/>
    <w:rsid w:val="002823CC"/>
    <w:rsid w:val="00286373"/>
    <w:rsid w:val="002920C8"/>
    <w:rsid w:val="00292978"/>
    <w:rsid w:val="002A02A4"/>
    <w:rsid w:val="002A3720"/>
    <w:rsid w:val="002A65F1"/>
    <w:rsid w:val="002A697B"/>
    <w:rsid w:val="002B086E"/>
    <w:rsid w:val="002B6761"/>
    <w:rsid w:val="002B69D6"/>
    <w:rsid w:val="002C1B7A"/>
    <w:rsid w:val="002C21DA"/>
    <w:rsid w:val="002C51CE"/>
    <w:rsid w:val="002D6393"/>
    <w:rsid w:val="002D64AE"/>
    <w:rsid w:val="002E03F2"/>
    <w:rsid w:val="002E1E0A"/>
    <w:rsid w:val="002E2D72"/>
    <w:rsid w:val="002E3C35"/>
    <w:rsid w:val="002E4C08"/>
    <w:rsid w:val="002E79E2"/>
    <w:rsid w:val="002F1D41"/>
    <w:rsid w:val="002F671C"/>
    <w:rsid w:val="00303DD8"/>
    <w:rsid w:val="00306CC8"/>
    <w:rsid w:val="00313F4D"/>
    <w:rsid w:val="0032085B"/>
    <w:rsid w:val="00322D91"/>
    <w:rsid w:val="00325D71"/>
    <w:rsid w:val="00331674"/>
    <w:rsid w:val="00332077"/>
    <w:rsid w:val="003332F3"/>
    <w:rsid w:val="0033641D"/>
    <w:rsid w:val="00350EFD"/>
    <w:rsid w:val="0035305B"/>
    <w:rsid w:val="00353B94"/>
    <w:rsid w:val="003603BA"/>
    <w:rsid w:val="00364719"/>
    <w:rsid w:val="0036568D"/>
    <w:rsid w:val="00366B6B"/>
    <w:rsid w:val="00371D38"/>
    <w:rsid w:val="003824BC"/>
    <w:rsid w:val="003906C2"/>
    <w:rsid w:val="00391057"/>
    <w:rsid w:val="003A2F18"/>
    <w:rsid w:val="003A7644"/>
    <w:rsid w:val="003B008A"/>
    <w:rsid w:val="003B1B6E"/>
    <w:rsid w:val="003B54B5"/>
    <w:rsid w:val="003B60EF"/>
    <w:rsid w:val="003C1220"/>
    <w:rsid w:val="003C436F"/>
    <w:rsid w:val="003D2474"/>
    <w:rsid w:val="003D4FAF"/>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281D"/>
    <w:rsid w:val="00426576"/>
    <w:rsid w:val="00430896"/>
    <w:rsid w:val="00441EB6"/>
    <w:rsid w:val="004429D9"/>
    <w:rsid w:val="0046212B"/>
    <w:rsid w:val="00465FFB"/>
    <w:rsid w:val="00470B1E"/>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EFE"/>
    <w:rsid w:val="00555765"/>
    <w:rsid w:val="005563F4"/>
    <w:rsid w:val="00574380"/>
    <w:rsid w:val="00574932"/>
    <w:rsid w:val="00574D3D"/>
    <w:rsid w:val="00576122"/>
    <w:rsid w:val="00581435"/>
    <w:rsid w:val="00586AAF"/>
    <w:rsid w:val="00587965"/>
    <w:rsid w:val="00597E56"/>
    <w:rsid w:val="005A0A58"/>
    <w:rsid w:val="005A181D"/>
    <w:rsid w:val="005A2769"/>
    <w:rsid w:val="005A2F5C"/>
    <w:rsid w:val="005A300C"/>
    <w:rsid w:val="005A38C2"/>
    <w:rsid w:val="005A656D"/>
    <w:rsid w:val="005A66CE"/>
    <w:rsid w:val="005B0D93"/>
    <w:rsid w:val="005B33F0"/>
    <w:rsid w:val="005C5075"/>
    <w:rsid w:val="005C553B"/>
    <w:rsid w:val="005C6623"/>
    <w:rsid w:val="005C75D5"/>
    <w:rsid w:val="005E092A"/>
    <w:rsid w:val="005F0B6B"/>
    <w:rsid w:val="006007BF"/>
    <w:rsid w:val="00602689"/>
    <w:rsid w:val="00610438"/>
    <w:rsid w:val="00616CE3"/>
    <w:rsid w:val="00617979"/>
    <w:rsid w:val="006209FF"/>
    <w:rsid w:val="006471A8"/>
    <w:rsid w:val="006511A2"/>
    <w:rsid w:val="00652585"/>
    <w:rsid w:val="00652807"/>
    <w:rsid w:val="00662B46"/>
    <w:rsid w:val="006642D2"/>
    <w:rsid w:val="00667D45"/>
    <w:rsid w:val="00671688"/>
    <w:rsid w:val="0067718E"/>
    <w:rsid w:val="00685314"/>
    <w:rsid w:val="006921D8"/>
    <w:rsid w:val="006926C6"/>
    <w:rsid w:val="00697B9A"/>
    <w:rsid w:val="006A45C5"/>
    <w:rsid w:val="006A5BEC"/>
    <w:rsid w:val="006B0EFF"/>
    <w:rsid w:val="006B7965"/>
    <w:rsid w:val="006C0FEB"/>
    <w:rsid w:val="006D2FEC"/>
    <w:rsid w:val="006D3A01"/>
    <w:rsid w:val="006D71DB"/>
    <w:rsid w:val="006E778D"/>
    <w:rsid w:val="006F0468"/>
    <w:rsid w:val="006F1AAB"/>
    <w:rsid w:val="006F385F"/>
    <w:rsid w:val="00700570"/>
    <w:rsid w:val="007040AE"/>
    <w:rsid w:val="00724E3E"/>
    <w:rsid w:val="0074135F"/>
    <w:rsid w:val="00741562"/>
    <w:rsid w:val="007458DA"/>
    <w:rsid w:val="00750DA6"/>
    <w:rsid w:val="0075246A"/>
    <w:rsid w:val="00757101"/>
    <w:rsid w:val="00760749"/>
    <w:rsid w:val="00762BD0"/>
    <w:rsid w:val="007655BA"/>
    <w:rsid w:val="00765FEF"/>
    <w:rsid w:val="0077328C"/>
    <w:rsid w:val="00773589"/>
    <w:rsid w:val="007741DD"/>
    <w:rsid w:val="007760E2"/>
    <w:rsid w:val="00786B7E"/>
    <w:rsid w:val="00787EDF"/>
    <w:rsid w:val="00794D9B"/>
    <w:rsid w:val="00795A3F"/>
    <w:rsid w:val="00797315"/>
    <w:rsid w:val="007A5D0E"/>
    <w:rsid w:val="007B1BA5"/>
    <w:rsid w:val="007B2F2F"/>
    <w:rsid w:val="007C1D30"/>
    <w:rsid w:val="007C2497"/>
    <w:rsid w:val="007C6FF5"/>
    <w:rsid w:val="007D5CA7"/>
    <w:rsid w:val="007D6B05"/>
    <w:rsid w:val="007E2CF4"/>
    <w:rsid w:val="007E4E2E"/>
    <w:rsid w:val="007F513E"/>
    <w:rsid w:val="007F5A7E"/>
    <w:rsid w:val="008016B7"/>
    <w:rsid w:val="00801768"/>
    <w:rsid w:val="0080546A"/>
    <w:rsid w:val="008056F1"/>
    <w:rsid w:val="00807278"/>
    <w:rsid w:val="00813540"/>
    <w:rsid w:val="00813CF8"/>
    <w:rsid w:val="00814B55"/>
    <w:rsid w:val="00815C4C"/>
    <w:rsid w:val="00817DA1"/>
    <w:rsid w:val="0082080E"/>
    <w:rsid w:val="00820B3A"/>
    <w:rsid w:val="00820D5C"/>
    <w:rsid w:val="0082549C"/>
    <w:rsid w:val="00833678"/>
    <w:rsid w:val="0084601C"/>
    <w:rsid w:val="008538D4"/>
    <w:rsid w:val="00853DE6"/>
    <w:rsid w:val="00855A26"/>
    <w:rsid w:val="008648DD"/>
    <w:rsid w:val="00866B4E"/>
    <w:rsid w:val="00870762"/>
    <w:rsid w:val="008723D2"/>
    <w:rsid w:val="00877F5A"/>
    <w:rsid w:val="008856DD"/>
    <w:rsid w:val="008876C2"/>
    <w:rsid w:val="00895ADE"/>
    <w:rsid w:val="008965EE"/>
    <w:rsid w:val="008A7DCD"/>
    <w:rsid w:val="008B460F"/>
    <w:rsid w:val="008B4D68"/>
    <w:rsid w:val="008B55C9"/>
    <w:rsid w:val="008B5F2E"/>
    <w:rsid w:val="008B6E6B"/>
    <w:rsid w:val="008C6142"/>
    <w:rsid w:val="008D140D"/>
    <w:rsid w:val="008D4504"/>
    <w:rsid w:val="008D4E2A"/>
    <w:rsid w:val="008D7670"/>
    <w:rsid w:val="008E0AD5"/>
    <w:rsid w:val="008E0C0D"/>
    <w:rsid w:val="008E316B"/>
    <w:rsid w:val="008F5350"/>
    <w:rsid w:val="00901E6B"/>
    <w:rsid w:val="0090331D"/>
    <w:rsid w:val="00911ABF"/>
    <w:rsid w:val="00917B5C"/>
    <w:rsid w:val="00922C9A"/>
    <w:rsid w:val="0092381E"/>
    <w:rsid w:val="0092574D"/>
    <w:rsid w:val="0093598F"/>
    <w:rsid w:val="00936440"/>
    <w:rsid w:val="00937313"/>
    <w:rsid w:val="009375F6"/>
    <w:rsid w:val="00946E72"/>
    <w:rsid w:val="00951F45"/>
    <w:rsid w:val="00953AB3"/>
    <w:rsid w:val="009600E4"/>
    <w:rsid w:val="00965F5F"/>
    <w:rsid w:val="00981E9D"/>
    <w:rsid w:val="009856C2"/>
    <w:rsid w:val="00987561"/>
    <w:rsid w:val="00996B99"/>
    <w:rsid w:val="009A0F75"/>
    <w:rsid w:val="009A26F4"/>
    <w:rsid w:val="009A2E1D"/>
    <w:rsid w:val="009A4495"/>
    <w:rsid w:val="009B0E0C"/>
    <w:rsid w:val="009D3007"/>
    <w:rsid w:val="009D73A3"/>
    <w:rsid w:val="009E190A"/>
    <w:rsid w:val="009E6BF5"/>
    <w:rsid w:val="009F23DA"/>
    <w:rsid w:val="009F393B"/>
    <w:rsid w:val="009F7157"/>
    <w:rsid w:val="00A0086B"/>
    <w:rsid w:val="00A03FE1"/>
    <w:rsid w:val="00A17978"/>
    <w:rsid w:val="00A201F0"/>
    <w:rsid w:val="00A21BA0"/>
    <w:rsid w:val="00A31043"/>
    <w:rsid w:val="00A433B2"/>
    <w:rsid w:val="00A45AFE"/>
    <w:rsid w:val="00A76D1A"/>
    <w:rsid w:val="00A85367"/>
    <w:rsid w:val="00A922CF"/>
    <w:rsid w:val="00A92980"/>
    <w:rsid w:val="00AA5160"/>
    <w:rsid w:val="00AB2FF3"/>
    <w:rsid w:val="00AD1429"/>
    <w:rsid w:val="00AD2A6A"/>
    <w:rsid w:val="00AD4410"/>
    <w:rsid w:val="00AD6324"/>
    <w:rsid w:val="00AE3655"/>
    <w:rsid w:val="00AF4694"/>
    <w:rsid w:val="00B02C91"/>
    <w:rsid w:val="00B14693"/>
    <w:rsid w:val="00B169B8"/>
    <w:rsid w:val="00B20A72"/>
    <w:rsid w:val="00B409DE"/>
    <w:rsid w:val="00B43BF4"/>
    <w:rsid w:val="00B52AFD"/>
    <w:rsid w:val="00B57DB4"/>
    <w:rsid w:val="00B632F7"/>
    <w:rsid w:val="00B63EC6"/>
    <w:rsid w:val="00B758A3"/>
    <w:rsid w:val="00B87D62"/>
    <w:rsid w:val="00B91DEE"/>
    <w:rsid w:val="00B94526"/>
    <w:rsid w:val="00BA4525"/>
    <w:rsid w:val="00BB7B1E"/>
    <w:rsid w:val="00BC0C8C"/>
    <w:rsid w:val="00BC13CF"/>
    <w:rsid w:val="00BC51AA"/>
    <w:rsid w:val="00BD463A"/>
    <w:rsid w:val="00BD4FA5"/>
    <w:rsid w:val="00BE0167"/>
    <w:rsid w:val="00BE5D1E"/>
    <w:rsid w:val="00BE6F66"/>
    <w:rsid w:val="00BF6F16"/>
    <w:rsid w:val="00C003E2"/>
    <w:rsid w:val="00C004DC"/>
    <w:rsid w:val="00C12ECC"/>
    <w:rsid w:val="00C1331D"/>
    <w:rsid w:val="00C217D8"/>
    <w:rsid w:val="00C25021"/>
    <w:rsid w:val="00C341D9"/>
    <w:rsid w:val="00C34B4B"/>
    <w:rsid w:val="00C34B92"/>
    <w:rsid w:val="00C4044B"/>
    <w:rsid w:val="00C45675"/>
    <w:rsid w:val="00C5492F"/>
    <w:rsid w:val="00C57911"/>
    <w:rsid w:val="00C60BAC"/>
    <w:rsid w:val="00C62026"/>
    <w:rsid w:val="00C75240"/>
    <w:rsid w:val="00C76E08"/>
    <w:rsid w:val="00C82ADE"/>
    <w:rsid w:val="00C85939"/>
    <w:rsid w:val="00CA2106"/>
    <w:rsid w:val="00CA310D"/>
    <w:rsid w:val="00CC14FB"/>
    <w:rsid w:val="00CC5731"/>
    <w:rsid w:val="00CE5672"/>
    <w:rsid w:val="00CE7486"/>
    <w:rsid w:val="00CF034F"/>
    <w:rsid w:val="00CF69EE"/>
    <w:rsid w:val="00D01A91"/>
    <w:rsid w:val="00D04303"/>
    <w:rsid w:val="00D06715"/>
    <w:rsid w:val="00D212FD"/>
    <w:rsid w:val="00D2240C"/>
    <w:rsid w:val="00D24437"/>
    <w:rsid w:val="00D24EA6"/>
    <w:rsid w:val="00D25DCB"/>
    <w:rsid w:val="00D419BB"/>
    <w:rsid w:val="00D420D9"/>
    <w:rsid w:val="00D43346"/>
    <w:rsid w:val="00D43923"/>
    <w:rsid w:val="00D44765"/>
    <w:rsid w:val="00D55752"/>
    <w:rsid w:val="00D63AB5"/>
    <w:rsid w:val="00D67109"/>
    <w:rsid w:val="00D70BF9"/>
    <w:rsid w:val="00D71E1F"/>
    <w:rsid w:val="00D75DE4"/>
    <w:rsid w:val="00D767F5"/>
    <w:rsid w:val="00D77AD3"/>
    <w:rsid w:val="00D77C82"/>
    <w:rsid w:val="00D83199"/>
    <w:rsid w:val="00D8439A"/>
    <w:rsid w:val="00D856D5"/>
    <w:rsid w:val="00D86736"/>
    <w:rsid w:val="00D95B62"/>
    <w:rsid w:val="00D95E09"/>
    <w:rsid w:val="00D975A7"/>
    <w:rsid w:val="00DA7522"/>
    <w:rsid w:val="00DB62C7"/>
    <w:rsid w:val="00DC04D7"/>
    <w:rsid w:val="00DC43A3"/>
    <w:rsid w:val="00DC43C6"/>
    <w:rsid w:val="00DC7582"/>
    <w:rsid w:val="00DD050E"/>
    <w:rsid w:val="00DE2271"/>
    <w:rsid w:val="00DE7270"/>
    <w:rsid w:val="00DF1239"/>
    <w:rsid w:val="00DF1581"/>
    <w:rsid w:val="00DF18B7"/>
    <w:rsid w:val="00DF5FF9"/>
    <w:rsid w:val="00E000D7"/>
    <w:rsid w:val="00E01CC6"/>
    <w:rsid w:val="00E1001C"/>
    <w:rsid w:val="00E10B82"/>
    <w:rsid w:val="00E112F1"/>
    <w:rsid w:val="00E22609"/>
    <w:rsid w:val="00E4088E"/>
    <w:rsid w:val="00E424DA"/>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B2811"/>
    <w:rsid w:val="00EB3038"/>
    <w:rsid w:val="00EB4475"/>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5074A"/>
    <w:rsid w:val="00F5076F"/>
    <w:rsid w:val="00F50B47"/>
    <w:rsid w:val="00F559A5"/>
    <w:rsid w:val="00F57EB3"/>
    <w:rsid w:val="00F71083"/>
    <w:rsid w:val="00F80443"/>
    <w:rsid w:val="00F81233"/>
    <w:rsid w:val="00F862AE"/>
    <w:rsid w:val="00F9159C"/>
    <w:rsid w:val="00FA005F"/>
    <w:rsid w:val="00FA0812"/>
    <w:rsid w:val="00FA6F9B"/>
    <w:rsid w:val="00FB5B97"/>
    <w:rsid w:val="00FD7757"/>
    <w:rsid w:val="00FE0E8D"/>
    <w:rsid w:val="00FE2973"/>
    <w:rsid w:val="00FE607D"/>
    <w:rsid w:val="00FE6367"/>
    <w:rsid w:val="00FF45E5"/>
    <w:rsid w:val="037117E8"/>
    <w:rsid w:val="09301761"/>
    <w:rsid w:val="0C97B1A9"/>
    <w:rsid w:val="0D1ADB1D"/>
    <w:rsid w:val="3293429A"/>
    <w:rsid w:val="36897F67"/>
    <w:rsid w:val="41A0C262"/>
    <w:rsid w:val="44524DBF"/>
    <w:rsid w:val="488AF4A8"/>
    <w:rsid w:val="59369E96"/>
    <w:rsid w:val="7740B1D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F1"/>
  <w15:chartTrackingRefBased/>
  <w15:docId w15:val="{2CEB452C-3457-4DD5-BA30-D7D7A5CDA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82549C"/>
    <w:pPr>
      <w:keepNext/>
      <w:keepLines/>
      <w:pageBreakBefore/>
      <w:numPr>
        <w:numId w:val="1"/>
      </w:numPr>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4A2C68"/>
    <w:pPr>
      <w:keepNext/>
      <w:keepLines/>
      <w:numPr>
        <w:ilvl w:val="1"/>
        <w:numId w:val="1"/>
      </w:numPr>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4A2C68"/>
    <w:pPr>
      <w:numPr>
        <w:ilvl w:val="2"/>
        <w:numId w:val="1"/>
      </w:numPr>
      <w:outlineLvl w:val="2"/>
    </w:pPr>
    <w:rPr>
      <w:b/>
      <w:bCs/>
      <w:sz w:val="28"/>
      <w:szCs w:val="28"/>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9C"/>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4A2C68"/>
    <w:rPr>
      <w:rFonts w:eastAsiaTheme="majorEastAsia" w:cstheme="majorBidi"/>
      <w:b/>
      <w:bCs/>
      <w:sz w:val="32"/>
      <w:szCs w:val="32"/>
    </w:rPr>
  </w:style>
  <w:style w:type="character" w:customStyle="1" w:styleId="Heading3Char">
    <w:name w:val="Heading 3 Char"/>
    <w:basedOn w:val="DefaultParagraphFont"/>
    <w:link w:val="Heading3"/>
    <w:uiPriority w:val="9"/>
    <w:rsid w:val="004A2C68"/>
    <w:rPr>
      <w:b/>
      <w:bCs/>
      <w:sz w:val="28"/>
      <w:szCs w:val="28"/>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numPr>
        <w:numId w:val="0"/>
      </w:num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styleId="PlainText">
    <w:name w:val="Plain Text"/>
    <w:basedOn w:val="Normal"/>
    <w:link w:val="PlainTextChar"/>
    <w:rsid w:val="00D06715"/>
    <w:pPr>
      <w:spacing w:before="0" w:line="240" w:lineRule="auto"/>
    </w:pPr>
    <w:rPr>
      <w:rFonts w:ascii="Courier New" w:eastAsia="Times New Roman" w:hAnsi="Courier New" w:cs="Times New Roman"/>
      <w:color w:val="auto"/>
      <w:kern w:val="0"/>
      <w:sz w:val="20"/>
      <w:szCs w:val="20"/>
      <w14:ligatures w14:val="none"/>
    </w:rPr>
  </w:style>
  <w:style w:type="character" w:customStyle="1" w:styleId="PlainTextChar">
    <w:name w:val="Plain Text Char"/>
    <w:basedOn w:val="DefaultParagraphFont"/>
    <w:link w:val="PlainText"/>
    <w:rsid w:val="00D06715"/>
    <w:rPr>
      <w:rFonts w:ascii="Courier New" w:eastAsia="Times New Roman" w:hAnsi="Courier New" w:cs="Times New Roman"/>
      <w:kern w:val="0"/>
      <w:sz w:val="20"/>
      <w:szCs w:val="20"/>
      <w14:ligatures w14:val="none"/>
    </w:rPr>
  </w:style>
  <w:style w:type="paragraph" w:customStyle="1" w:styleId="ParaSub">
    <w:name w:val="ParaSub"/>
    <w:basedOn w:val="Normal"/>
    <w:rsid w:val="00D06715"/>
    <w:pPr>
      <w:keepLines/>
      <w:spacing w:before="0" w:after="120" w:line="240" w:lineRule="auto"/>
      <w:ind w:left="578"/>
    </w:pPr>
    <w:rPr>
      <w:rFonts w:ascii="Times New Roman" w:eastAsia="Times New Roman" w:hAnsi="Times New Roman" w:cs="Times New Roman"/>
      <w:color w:val="auto"/>
      <w:kern w:val="0"/>
      <w:sz w:val="22"/>
      <w:szCs w:val="20"/>
      <w14:ligatures w14:val="none"/>
    </w:rPr>
  </w:style>
  <w:style w:type="paragraph" w:customStyle="1" w:styleId="PS">
    <w:name w:val="PS"/>
    <w:basedOn w:val="Normal"/>
    <w:rsid w:val="006642D2"/>
    <w:pPr>
      <w:widowControl w:val="0"/>
      <w:spacing w:before="0" w:after="120" w:line="240" w:lineRule="auto"/>
    </w:pPr>
    <w:rPr>
      <w:rFonts w:ascii="Times New Roman" w:eastAsia="Times New Roman" w:hAnsi="Times New Roman" w:cs="Times New Roman"/>
      <w:color w:val="auto"/>
      <w:kern w:val="0"/>
      <w:szCs w:val="20"/>
      <w:lang w:val="en-US"/>
      <w14:ligatures w14:val="none"/>
    </w:rPr>
  </w:style>
  <w:style w:type="paragraph" w:styleId="ListParagraph">
    <w:name w:val="List Paragraph"/>
    <w:basedOn w:val="Normal"/>
    <w:uiPriority w:val="34"/>
    <w:rsid w:val="00FE0E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1570723816">
      <w:bodyDiv w:val="1"/>
      <w:marLeft w:val="0"/>
      <w:marRight w:val="0"/>
      <w:marTop w:val="0"/>
      <w:marBottom w:val="0"/>
      <w:divBdr>
        <w:top w:val="none" w:sz="0" w:space="0" w:color="auto"/>
        <w:left w:val="none" w:sz="0" w:space="0" w:color="auto"/>
        <w:bottom w:val="none" w:sz="0" w:space="0" w:color="auto"/>
        <w:right w:val="none" w:sz="0" w:space="0" w:color="auto"/>
      </w:divBdr>
      <w:divsChild>
        <w:div w:id="2038045500">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4dd4f8b-4e55-4b0f-90ae-c416a13e2e63">
      <Terms xmlns="http://schemas.microsoft.com/office/infopath/2007/PartnerControls"/>
    </lcf76f155ced4ddcb4097134ff3c332f>
    <TaxCatchAll xmlns="51b58b7f-359e-418a-8fc0-c5d77d026bd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8ECE2E70AB8B46B2C449C81E540480" ma:contentTypeVersion="18" ma:contentTypeDescription="Create a new document." ma:contentTypeScope="" ma:versionID="d9ffd49c04fc9c0865ce7004c993e985">
  <xsd:schema xmlns:xsd="http://www.w3.org/2001/XMLSchema" xmlns:xs="http://www.w3.org/2001/XMLSchema" xmlns:p="http://schemas.microsoft.com/office/2006/metadata/properties" xmlns:ns2="04dd4f8b-4e55-4b0f-90ae-c416a13e2e63" xmlns:ns3="51b58b7f-359e-418a-8fc0-c5d77d026bdc" targetNamespace="http://schemas.microsoft.com/office/2006/metadata/properties" ma:root="true" ma:fieldsID="ccdc2107fd520bd49719624c78f55497" ns2:_="" ns3:_="">
    <xsd:import namespace="04dd4f8b-4e55-4b0f-90ae-c416a13e2e63"/>
    <xsd:import namespace="51b58b7f-359e-418a-8fc0-c5d77d026b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dd4f8b-4e55-4b0f-90ae-c416a13e2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b58b7f-359e-418a-8fc0-c5d77d026bd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cab36d1-5858-4ca2-a0c9-f8a3e3f82027}" ma:internalName="TaxCatchAll" ma:showField="CatchAllData" ma:web="51b58b7f-359e-418a-8fc0-c5d77d026b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 ds:uri="04dd4f8b-4e55-4b0f-90ae-c416a13e2e63"/>
    <ds:schemaRef ds:uri="51b58b7f-359e-418a-8fc0-c5d77d026bdc"/>
  </ds:schemaRefs>
</ds:datastoreItem>
</file>

<file path=customXml/itemProps2.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3.xml><?xml version="1.0" encoding="utf-8"?>
<ds:datastoreItem xmlns:ds="http://schemas.openxmlformats.org/officeDocument/2006/customXml" ds:itemID="{BFAE291B-FBDB-41F3-9A30-85088A132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dd4f8b-4e55-4b0f-90ae-c416a13e2e63"/>
    <ds:schemaRef ds:uri="51b58b7f-359e-418a-8fc0-c5d77d026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F956C6-2A7C-438B-ACF2-9A85252697A5}">
  <ds:schemaRefs>
    <ds:schemaRef ds:uri="http://schemas.microsoft.com/sharepoint/v3/contenttype/forms"/>
  </ds:schemaRefs>
</ds:datastoreItem>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QAWordTemplate_BlackBL_June2024_v2.dotx</Template>
  <TotalTime>0</TotalTime>
  <Pages>1</Pages>
  <Words>1411</Words>
  <Characters>8046</Characters>
  <Application>Microsoft Office Word</Application>
  <DocSecurity>4</DocSecurity>
  <Lines>67</Lines>
  <Paragraphs>18</Paragraphs>
  <ScaleCrop>false</ScaleCrop>
  <Company>QA</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Renang, Antonia</dc:creator>
  <cp:keywords/>
  <dc:description/>
  <cp:lastModifiedBy>Guest User</cp:lastModifiedBy>
  <cp:revision>25</cp:revision>
  <cp:lastPrinted>2024-06-05T09:35:00Z</cp:lastPrinted>
  <dcterms:created xsi:type="dcterms:W3CDTF">2024-11-04T18:08:00Z</dcterms:created>
  <dcterms:modified xsi:type="dcterms:W3CDTF">2026-09-24T14:58:00Z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0x010100488ECE2E70AB8B46B2C449C81E540480</vt:lpwstr>
  </property>
  <property fmtid="{D5CDD505-2E9C-101B-9397-08002B2CF9AE}" pid="3" name="MediaServiceImageTags">
    <vt:lpwstr/>
  </property>
</Properties>
</file>