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DA00" w14:textId="11AD456E" w:rsidR="005F0B6B" w:rsidRPr="001E2FE4" w:rsidRDefault="00ED3809" w:rsidP="00306CC8">
      <w:pPr>
        <w:pStyle w:val="Title"/>
        <w:ind w:left="2410"/>
      </w:pPr>
      <w:r w:rsidRPr="001E2FE4">
        <w:t xml:space="preserve">Profile </w:t>
      </w:r>
      <w:r w:rsidR="001E2FE4" w:rsidRPr="001E2FE4">
        <w:t>b</w:t>
      </w:r>
      <w:r w:rsidRPr="001E2FE4">
        <w:t>rief</w:t>
      </w:r>
    </w:p>
    <w:p w14:paraId="62331D6C" w14:textId="77777777" w:rsidR="00306CC8" w:rsidRPr="001E2FE4" w:rsidRDefault="00306CC8" w:rsidP="00306CC8">
      <w:pPr>
        <w:ind w:left="2410"/>
      </w:pPr>
    </w:p>
    <w:p w14:paraId="42B55870" w14:textId="73F273FB" w:rsidR="00306CC8" w:rsidRPr="001E2FE4" w:rsidRDefault="00ED3809" w:rsidP="00306CC8">
      <w:pPr>
        <w:pStyle w:val="Subtitle"/>
        <w:ind w:left="2410"/>
      </w:pPr>
      <w:r w:rsidRPr="001E2FE4">
        <w:t>AC0 Landing Zon</w:t>
      </w:r>
      <w:r w:rsidR="00382D1A" w:rsidRPr="001E2FE4">
        <w:t>e</w:t>
      </w:r>
    </w:p>
    <w:p w14:paraId="69050321" w14:textId="7A084196" w:rsidR="002A3720" w:rsidRPr="001E2FE4" w:rsidRDefault="00B14693" w:rsidP="00A31043">
      <w:pPr>
        <w:pStyle w:val="Subtitle"/>
        <w:ind w:left="2268"/>
        <w:sectPr w:rsidR="002A3720" w:rsidRPr="001E2FE4" w:rsidSect="002920C8">
          <w:headerReference w:type="default" r:id="rId11"/>
          <w:footerReference w:type="even" r:id="rId12"/>
          <w:footerReference w:type="default" r:id="rId13"/>
          <w:pgSz w:w="11906" w:h="16838"/>
          <w:pgMar w:top="1701" w:right="851" w:bottom="1134" w:left="851" w:header="567" w:footer="567" w:gutter="0"/>
          <w:pgNumType w:start="1"/>
          <w:cols w:space="708"/>
          <w:titlePg/>
          <w:docGrid w:linePitch="360"/>
        </w:sectPr>
      </w:pPr>
      <w:r w:rsidRPr="001E2FE4">
        <w:drawing>
          <wp:anchor distT="0" distB="0" distL="114300" distR="114300" simplePos="0" relativeHeight="251661312" behindDoc="1" locked="1" layoutInCell="1" allowOverlap="1" wp14:anchorId="29C906B0" wp14:editId="2325DB45">
            <wp:simplePos x="0" y="0"/>
            <wp:positionH relativeFrom="column">
              <wp:posOffset>4508500</wp:posOffset>
            </wp:positionH>
            <wp:positionV relativeFrom="paragraph">
              <wp:posOffset>6827520</wp:posOffset>
            </wp:positionV>
            <wp:extent cx="2133600" cy="1079500"/>
            <wp:effectExtent l="0" t="0" r="0" b="6350"/>
            <wp:wrapNone/>
            <wp:docPr id="6462112" name="Picture 11" descr="A black background with yellow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112" name="Picture 11" descr="A black background with yellow circle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0C8" w:rsidRPr="001E2FE4">
        <w:drawing>
          <wp:anchor distT="0" distB="0" distL="114300" distR="114300" simplePos="0" relativeHeight="251659264" behindDoc="1" locked="1" layoutInCell="1" allowOverlap="1" wp14:anchorId="44742A25" wp14:editId="05CC804E">
            <wp:simplePos x="0" y="0"/>
            <wp:positionH relativeFrom="column">
              <wp:posOffset>-131931</wp:posOffset>
            </wp:positionH>
            <wp:positionV relativeFrom="margin">
              <wp:posOffset>-668020</wp:posOffset>
            </wp:positionV>
            <wp:extent cx="1188462" cy="9900000"/>
            <wp:effectExtent l="0" t="0" r="5715" b="0"/>
            <wp:wrapNone/>
            <wp:docPr id="893779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9791" name="Picture 8937797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462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dt>
      <w:sdtPr>
        <w:rPr>
          <w:rFonts w:asciiTheme="minorHAnsi" w:eastAsiaTheme="minorHAnsi" w:hAnsiTheme="minorHAnsi" w:cstheme="minorBidi"/>
          <w:kern w:val="2"/>
          <w:sz w:val="24"/>
          <w:szCs w:val="24"/>
          <w:lang w:val="en-GB"/>
          <w14:ligatures w14:val="standardContextual"/>
        </w:rPr>
        <w:id w:val="-3290688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55FC15" w14:textId="0291994D" w:rsidR="009D3007" w:rsidRPr="001E2FE4" w:rsidRDefault="009D3007" w:rsidP="00A21BA0">
          <w:pPr>
            <w:pStyle w:val="TOCHeading"/>
            <w:rPr>
              <w:lang w:val="en-GB"/>
            </w:rPr>
          </w:pPr>
          <w:r w:rsidRPr="001E2FE4">
            <w:rPr>
              <w:lang w:val="en-GB"/>
            </w:rPr>
            <w:t>Contents</w:t>
          </w:r>
          <w:r w:rsidR="00C932DD" w:rsidRPr="001E2FE4">
            <w:rPr>
              <w:lang w:val="en-GB"/>
            </w:rPr>
            <w:tab/>
          </w:r>
        </w:p>
        <w:p w14:paraId="21CCC393" w14:textId="72E86D21" w:rsidR="001E2FE4" w:rsidRDefault="009D3007">
          <w:pPr>
            <w:pStyle w:val="TOC1"/>
            <w:tabs>
              <w:tab w:val="left" w:pos="480"/>
              <w:tab w:val="right" w:leader="dot" w:pos="10194"/>
            </w:tabs>
            <w:rPr>
              <w:rFonts w:eastAsiaTheme="minorEastAsia"/>
              <w:noProof/>
              <w:color w:val="auto"/>
              <w:lang w:val="en-US"/>
            </w:rPr>
          </w:pPr>
          <w:r w:rsidRPr="001E2FE4">
            <w:fldChar w:fldCharType="begin"/>
          </w:r>
          <w:r w:rsidRPr="001E2FE4">
            <w:instrText xml:space="preserve"> TOC \o "1-4" \h \z \u </w:instrText>
          </w:r>
          <w:r w:rsidRPr="001E2FE4">
            <w:fldChar w:fldCharType="separate"/>
          </w:r>
          <w:hyperlink w:anchor="_Toc239774238" w:history="1">
            <w:r w:rsidR="001E2FE4" w:rsidRPr="00B91452">
              <w:rPr>
                <w:rStyle w:val="Hyperlink"/>
                <w:rFonts w:ascii="Figtree ExtraBold" w:hAnsi="Figtree ExtraBold"/>
                <w:noProof/>
              </w:rPr>
              <w:t>1.</w:t>
            </w:r>
            <w:r w:rsidR="001E2FE4">
              <w:rPr>
                <w:rFonts w:eastAsiaTheme="minorEastAsia"/>
                <w:noProof/>
                <w:color w:val="auto"/>
                <w:lang w:val="en-US"/>
              </w:rPr>
              <w:tab/>
            </w:r>
            <w:r w:rsidR="001E2FE4" w:rsidRPr="00B91452">
              <w:rPr>
                <w:rStyle w:val="Hyperlink"/>
                <w:noProof/>
              </w:rPr>
              <w:t>Profile brief</w:t>
            </w:r>
            <w:r w:rsidR="001E2FE4">
              <w:rPr>
                <w:noProof/>
                <w:webHidden/>
              </w:rPr>
              <w:tab/>
            </w:r>
            <w:r w:rsidR="001E2FE4">
              <w:rPr>
                <w:noProof/>
                <w:webHidden/>
              </w:rPr>
              <w:fldChar w:fldCharType="begin"/>
            </w:r>
            <w:r w:rsidR="001E2FE4">
              <w:rPr>
                <w:noProof/>
                <w:webHidden/>
              </w:rPr>
              <w:instrText xml:space="preserve"> PAGEREF _Toc239774238 \h </w:instrText>
            </w:r>
            <w:r w:rsidR="001E2FE4">
              <w:rPr>
                <w:noProof/>
                <w:webHidden/>
              </w:rPr>
            </w:r>
            <w:r w:rsidR="001E2FE4">
              <w:rPr>
                <w:noProof/>
                <w:webHidden/>
              </w:rPr>
              <w:fldChar w:fldCharType="separate"/>
            </w:r>
            <w:r w:rsidR="001E2FE4">
              <w:rPr>
                <w:noProof/>
                <w:webHidden/>
              </w:rPr>
              <w:t>1</w:t>
            </w:r>
            <w:r w:rsidR="001E2FE4">
              <w:rPr>
                <w:noProof/>
                <w:webHidden/>
              </w:rPr>
              <w:fldChar w:fldCharType="end"/>
            </w:r>
          </w:hyperlink>
        </w:p>
        <w:p w14:paraId="4777915A" w14:textId="3DE90F12" w:rsidR="001E2FE4" w:rsidRDefault="001E2FE4">
          <w:pPr>
            <w:pStyle w:val="TOC2"/>
            <w:tabs>
              <w:tab w:val="left" w:pos="960"/>
              <w:tab w:val="right" w:leader="dot" w:pos="10194"/>
            </w:tabs>
            <w:rPr>
              <w:rFonts w:eastAsiaTheme="minorEastAsia"/>
              <w:noProof/>
              <w:color w:val="auto"/>
              <w:lang w:val="en-US"/>
            </w:rPr>
          </w:pPr>
          <w:hyperlink w:anchor="_Toc239774239" w:history="1">
            <w:r w:rsidRPr="00B91452">
              <w:rPr>
                <w:rStyle w:val="Hyperlink"/>
                <w:rFonts w:ascii="Figtree" w:hAnsi="Figtree"/>
                <w:noProof/>
              </w:rPr>
              <w:t>1.1.</w:t>
            </w:r>
            <w:r>
              <w:rPr>
                <w:rFonts w:eastAsiaTheme="minorEastAsia"/>
                <w:noProof/>
                <w:color w:val="auto"/>
                <w:lang w:val="en-US"/>
              </w:rPr>
              <w:tab/>
            </w:r>
            <w:r w:rsidRPr="00B91452">
              <w:rPr>
                <w:rStyle w:val="Hyperlink"/>
                <w:noProof/>
              </w:rPr>
              <w:t>Stage 1: Building the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_Toc239774239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01751" w14:textId="18884138" w:rsidR="001E2FE4" w:rsidRDefault="001E2FE4">
          <w:pPr>
            <w:pStyle w:val="TOC2"/>
            <w:tabs>
              <w:tab w:val="left" w:pos="960"/>
              <w:tab w:val="right" w:leader="dot" w:pos="10194"/>
            </w:tabs>
            <w:rPr>
              <w:rFonts w:eastAsiaTheme="minorEastAsia"/>
              <w:noProof/>
              <w:color w:val="auto"/>
              <w:lang w:val="en-US"/>
            </w:rPr>
          </w:pPr>
          <w:hyperlink w:anchor="_Toc239774240" w:history="1">
            <w:r w:rsidRPr="00B91452">
              <w:rPr>
                <w:rStyle w:val="Hyperlink"/>
                <w:rFonts w:ascii="Figtree" w:hAnsi="Figtree"/>
                <w:noProof/>
              </w:rPr>
              <w:t>1.2.</w:t>
            </w:r>
            <w:r>
              <w:rPr>
                <w:rFonts w:eastAsiaTheme="minorEastAsia"/>
                <w:noProof/>
                <w:color w:val="auto"/>
                <w:lang w:val="en-US"/>
              </w:rPr>
              <w:tab/>
            </w:r>
            <w:r w:rsidRPr="00B91452">
              <w:rPr>
                <w:rStyle w:val="Hyperlink"/>
                <w:noProof/>
              </w:rPr>
              <w:t>Stage 2: Adding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_Toc239774240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B4E4C" w14:textId="6F067923" w:rsidR="001E2FE4" w:rsidRDefault="001E2FE4">
          <w:pPr>
            <w:pStyle w:val="TOC2"/>
            <w:tabs>
              <w:tab w:val="left" w:pos="960"/>
              <w:tab w:val="right" w:leader="dot" w:pos="10194"/>
            </w:tabs>
            <w:rPr>
              <w:rFonts w:eastAsiaTheme="minorEastAsia"/>
              <w:noProof/>
              <w:color w:val="auto"/>
              <w:lang w:val="en-US"/>
            </w:rPr>
          </w:pPr>
          <w:hyperlink w:anchor="_Toc239774241" w:history="1">
            <w:r w:rsidRPr="00B91452">
              <w:rPr>
                <w:rStyle w:val="Hyperlink"/>
                <w:rFonts w:ascii="Figtree" w:hAnsi="Figtree"/>
                <w:noProof/>
              </w:rPr>
              <w:t>1.3.</w:t>
            </w:r>
            <w:r>
              <w:rPr>
                <w:rFonts w:eastAsiaTheme="minorEastAsia"/>
                <w:noProof/>
                <w:color w:val="auto"/>
                <w:lang w:val="en-US"/>
              </w:rPr>
              <w:tab/>
            </w:r>
            <w:r w:rsidRPr="00B91452">
              <w:rPr>
                <w:rStyle w:val="Hyperlink"/>
                <w:noProof/>
              </w:rPr>
              <w:t>Stage 3: Typography and colour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_Toc239774241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7AB93" w14:textId="5EAB447F" w:rsidR="001E2FE4" w:rsidRDefault="001E2FE4">
          <w:pPr>
            <w:pStyle w:val="TOC2"/>
            <w:tabs>
              <w:tab w:val="left" w:pos="960"/>
              <w:tab w:val="right" w:leader="dot" w:pos="10194"/>
            </w:tabs>
            <w:rPr>
              <w:rFonts w:eastAsiaTheme="minorEastAsia"/>
              <w:noProof/>
              <w:color w:val="auto"/>
              <w:lang w:val="en-US"/>
            </w:rPr>
          </w:pPr>
          <w:hyperlink w:anchor="_Toc239774242" w:history="1">
            <w:r w:rsidRPr="00B91452">
              <w:rPr>
                <w:rStyle w:val="Hyperlink"/>
                <w:rFonts w:ascii="Figtree" w:hAnsi="Figtree"/>
                <w:noProof/>
              </w:rPr>
              <w:t>1.4.</w:t>
            </w:r>
            <w:r>
              <w:rPr>
                <w:rFonts w:eastAsiaTheme="minorEastAsia"/>
                <w:noProof/>
                <w:color w:val="auto"/>
                <w:lang w:val="en-US"/>
              </w:rPr>
              <w:tab/>
            </w:r>
            <w:r w:rsidRPr="00B91452">
              <w:rPr>
                <w:rStyle w:val="Hyperlink"/>
                <w:noProof/>
              </w:rPr>
              <w:t>Stage 4: Box model and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_Toc239774242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E0AE2" w14:textId="34187B23" w:rsidR="001E2FE4" w:rsidRDefault="001E2FE4">
          <w:pPr>
            <w:pStyle w:val="TOC2"/>
            <w:tabs>
              <w:tab w:val="left" w:pos="960"/>
              <w:tab w:val="right" w:leader="dot" w:pos="10194"/>
            </w:tabs>
            <w:rPr>
              <w:rFonts w:eastAsiaTheme="minorEastAsia"/>
              <w:noProof/>
              <w:color w:val="auto"/>
              <w:lang w:val="en-US"/>
            </w:rPr>
          </w:pPr>
          <w:hyperlink w:anchor="_Toc239774243" w:history="1">
            <w:r w:rsidRPr="00B91452">
              <w:rPr>
                <w:rStyle w:val="Hyperlink"/>
                <w:rFonts w:ascii="Figtree" w:hAnsi="Figtree"/>
                <w:noProof/>
              </w:rPr>
              <w:t>1.5.</w:t>
            </w:r>
            <w:r>
              <w:rPr>
                <w:rFonts w:eastAsiaTheme="minorEastAsia"/>
                <w:noProof/>
                <w:color w:val="auto"/>
                <w:lang w:val="en-US"/>
              </w:rPr>
              <w:tab/>
            </w:r>
            <w:r w:rsidRPr="00B91452">
              <w:rPr>
                <w:rStyle w:val="Hyperlink"/>
                <w:noProof/>
              </w:rPr>
              <w:t>Stage 5: Console exercises and script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_Toc239774243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449D5" w14:textId="5FAE1FDC" w:rsidR="001E2FE4" w:rsidRDefault="001E2FE4">
          <w:pPr>
            <w:pStyle w:val="TOC2"/>
            <w:tabs>
              <w:tab w:val="left" w:pos="960"/>
              <w:tab w:val="right" w:leader="dot" w:pos="10194"/>
            </w:tabs>
            <w:rPr>
              <w:rFonts w:eastAsiaTheme="minorEastAsia"/>
              <w:noProof/>
              <w:color w:val="auto"/>
              <w:lang w:val="en-US"/>
            </w:rPr>
          </w:pPr>
          <w:hyperlink w:anchor="_Toc239774244" w:history="1">
            <w:r w:rsidRPr="00B91452">
              <w:rPr>
                <w:rStyle w:val="Hyperlink"/>
                <w:rFonts w:ascii="Figtree" w:hAnsi="Figtree"/>
                <w:noProof/>
              </w:rPr>
              <w:t>1.6.</w:t>
            </w:r>
            <w:r>
              <w:rPr>
                <w:rFonts w:eastAsiaTheme="minorEastAsia"/>
                <w:noProof/>
                <w:color w:val="auto"/>
                <w:lang w:val="en-US"/>
              </w:rPr>
              <w:tab/>
            </w:r>
            <w:r w:rsidRPr="00B91452">
              <w:rPr>
                <w:rStyle w:val="Hyperlink"/>
                <w:noProof/>
              </w:rPr>
              <w:t>Stage 6: Interactivity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_Toc239774244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821C0" w14:textId="73A14006" w:rsidR="009D3007" w:rsidRPr="001E2FE4" w:rsidRDefault="009D3007">
          <w:r w:rsidRPr="001E2FE4">
            <w:fldChar w:fldCharType="end"/>
          </w:r>
        </w:p>
      </w:sdtContent>
    </w:sdt>
    <w:p w14:paraId="443389EF" w14:textId="77777777" w:rsidR="009D3007" w:rsidRPr="001E2FE4" w:rsidRDefault="009D3007" w:rsidP="00A21BA0">
      <w:pPr>
        <w:pStyle w:val="Heading1"/>
        <w:sectPr w:rsidR="009D3007" w:rsidRPr="001E2FE4" w:rsidSect="002920C8">
          <w:headerReference w:type="default" r:id="rId16"/>
          <w:headerReference w:type="first" r:id="rId17"/>
          <w:footerReference w:type="first" r:id="rId18"/>
          <w:pgSz w:w="11906" w:h="16838"/>
          <w:pgMar w:top="1701" w:right="851" w:bottom="1134" w:left="851" w:header="567" w:footer="397" w:gutter="0"/>
          <w:pgNumType w:fmt="lowerRoman" w:start="1"/>
          <w:cols w:space="708"/>
          <w:docGrid w:linePitch="360"/>
        </w:sectPr>
      </w:pPr>
    </w:p>
    <w:p w14:paraId="68FA5CEE" w14:textId="566F90AB" w:rsidR="005723A6" w:rsidRPr="001E2FE4" w:rsidRDefault="005723A6" w:rsidP="005723A6">
      <w:pPr>
        <w:pStyle w:val="Heading1"/>
      </w:pPr>
      <w:bookmarkStart w:id="0" w:name="_Toc239774238"/>
      <w:r w:rsidRPr="001E2FE4">
        <w:lastRenderedPageBreak/>
        <w:t>Profile brief</w:t>
      </w:r>
      <w:bookmarkEnd w:id="0"/>
    </w:p>
    <w:p w14:paraId="5AFDDD89" w14:textId="3E6E416A" w:rsidR="005723A6" w:rsidRDefault="004458B8" w:rsidP="005723A6">
      <w:r w:rsidRPr="001E2FE4">
        <w:t>In order to test your understanding of the web dev content</w:t>
      </w:r>
      <w:r w:rsidR="001E2FE4">
        <w:t>,</w:t>
      </w:r>
      <w:r w:rsidRPr="001E2FE4">
        <w:t xml:space="preserve"> you will need to construct a profile page </w:t>
      </w:r>
      <w:r w:rsidR="00E87B17" w:rsidRPr="001E2FE4">
        <w:t xml:space="preserve">over the next </w:t>
      </w:r>
      <w:r w:rsidR="001E2FE4">
        <w:t>three</w:t>
      </w:r>
      <w:r w:rsidR="00E87B17" w:rsidRPr="001E2FE4">
        <w:t xml:space="preserve"> days. This profile page should be about yourself and should use </w:t>
      </w:r>
      <w:r w:rsidR="00E72CB6" w:rsidRPr="001E2FE4">
        <w:t>most of the HTML, CSS</w:t>
      </w:r>
      <w:r w:rsidR="001E2FE4">
        <w:t>,</w:t>
      </w:r>
      <w:r w:rsidR="00E72CB6" w:rsidRPr="001E2FE4">
        <w:t xml:space="preserve"> and JS concepts you will cover on the course.</w:t>
      </w:r>
    </w:p>
    <w:p w14:paraId="1F9678D0" w14:textId="77777777" w:rsidR="001E2FE4" w:rsidRPr="001E2FE4" w:rsidRDefault="001E2FE4" w:rsidP="005723A6"/>
    <w:p w14:paraId="09A3B8EA" w14:textId="42EB2F06" w:rsidR="00E72CB6" w:rsidRPr="001E2FE4" w:rsidRDefault="00E72CB6" w:rsidP="00435BA2">
      <w:pPr>
        <w:pStyle w:val="Heading2"/>
      </w:pPr>
      <w:bookmarkStart w:id="1" w:name="_Toc239774239"/>
      <w:r w:rsidRPr="001E2FE4">
        <w:t>Stage 1</w:t>
      </w:r>
      <w:r w:rsidR="001E2FE4">
        <w:t>:</w:t>
      </w:r>
      <w:r w:rsidRPr="001E2FE4">
        <w:t xml:space="preserve"> Building the structure</w:t>
      </w:r>
      <w:bookmarkEnd w:id="1"/>
    </w:p>
    <w:p w14:paraId="02A8C3B8" w14:textId="3761654E" w:rsidR="00E72CB6" w:rsidRDefault="00E72CB6" w:rsidP="00E72CB6">
      <w:r w:rsidRPr="001E2FE4">
        <w:t>First</w:t>
      </w:r>
      <w:r w:rsidR="001E2FE4">
        <w:t>,</w:t>
      </w:r>
      <w:r w:rsidRPr="001E2FE4">
        <w:t xml:space="preserve"> you should create a skeleton for your profile page using </w:t>
      </w:r>
      <w:r w:rsidR="00435BA2" w:rsidRPr="001E2FE4">
        <w:t>the semantic elements you have been shown (</w:t>
      </w:r>
      <w:r w:rsidR="001E2FE4">
        <w:t xml:space="preserve">for example, </w:t>
      </w:r>
      <w:r w:rsidR="005C5ED2" w:rsidRPr="001E2FE4">
        <w:t>header, footer, main, aside). At this point there should be no content, functionality</w:t>
      </w:r>
      <w:r w:rsidR="001E2FE4">
        <w:t>,</w:t>
      </w:r>
      <w:r w:rsidR="005C5ED2" w:rsidRPr="001E2FE4">
        <w:t xml:space="preserve"> or styling.</w:t>
      </w:r>
    </w:p>
    <w:p w14:paraId="5221C5F2" w14:textId="77777777" w:rsidR="001E2FE4" w:rsidRPr="001E2FE4" w:rsidRDefault="001E2FE4" w:rsidP="00E72CB6"/>
    <w:p w14:paraId="6736BA91" w14:textId="36E6DB0A" w:rsidR="005C5ED2" w:rsidRPr="001E2FE4" w:rsidRDefault="005C5ED2" w:rsidP="005C5ED2">
      <w:pPr>
        <w:pStyle w:val="Heading2"/>
      </w:pPr>
      <w:bookmarkStart w:id="2" w:name="_Toc239774240"/>
      <w:r w:rsidRPr="001E2FE4">
        <w:t>Stage 2</w:t>
      </w:r>
      <w:r w:rsidR="001E2FE4">
        <w:t>:</w:t>
      </w:r>
      <w:r w:rsidRPr="001E2FE4">
        <w:t xml:space="preserve"> </w:t>
      </w:r>
      <w:r w:rsidR="005D61E4" w:rsidRPr="001E2FE4">
        <w:t xml:space="preserve">Adding </w:t>
      </w:r>
      <w:r w:rsidR="001E2FE4">
        <w:t>c</w:t>
      </w:r>
      <w:r w:rsidR="005D61E4" w:rsidRPr="001E2FE4">
        <w:t>ontent</w:t>
      </w:r>
      <w:bookmarkEnd w:id="2"/>
    </w:p>
    <w:p w14:paraId="4B79697F" w14:textId="529BC975" w:rsidR="005D61E4" w:rsidRDefault="005D61E4" w:rsidP="005D61E4">
      <w:r w:rsidRPr="001E2FE4">
        <w:t xml:space="preserve">Now you should add content to your profile page. Aim to include </w:t>
      </w:r>
      <w:r w:rsidR="00B761D3" w:rsidRPr="001E2FE4">
        <w:t>links, images, lists</w:t>
      </w:r>
      <w:r w:rsidR="001E2FE4">
        <w:t>,</w:t>
      </w:r>
      <w:r w:rsidR="00B761D3" w:rsidRPr="001E2FE4">
        <w:t xml:space="preserve"> and a table and a form. </w:t>
      </w:r>
    </w:p>
    <w:p w14:paraId="00A199F4" w14:textId="77777777" w:rsidR="001E2FE4" w:rsidRPr="001E2FE4" w:rsidRDefault="001E2FE4" w:rsidP="005D61E4"/>
    <w:p w14:paraId="3B734CA1" w14:textId="58994D5B" w:rsidR="00B761D3" w:rsidRPr="001E2FE4" w:rsidRDefault="00B761D3" w:rsidP="00B761D3">
      <w:pPr>
        <w:pStyle w:val="Heading2"/>
      </w:pPr>
      <w:bookmarkStart w:id="3" w:name="_Toc239774241"/>
      <w:r w:rsidRPr="001E2FE4">
        <w:t>Stage 3</w:t>
      </w:r>
      <w:r w:rsidR="001E2FE4">
        <w:t>:</w:t>
      </w:r>
      <w:r w:rsidRPr="001E2FE4">
        <w:t xml:space="preserve"> </w:t>
      </w:r>
      <w:r w:rsidR="00BB7EA4" w:rsidRPr="001E2FE4">
        <w:t xml:space="preserve">Typography and </w:t>
      </w:r>
      <w:r w:rsidR="001E2FE4">
        <w:t>c</w:t>
      </w:r>
      <w:r w:rsidR="00BB7EA4" w:rsidRPr="001E2FE4">
        <w:t>olour</w:t>
      </w:r>
      <w:bookmarkEnd w:id="3"/>
    </w:p>
    <w:p w14:paraId="1068D37F" w14:textId="3AFF2530" w:rsidR="00BB7EA4" w:rsidRDefault="00BB7EA4" w:rsidP="00BB7EA4">
      <w:r w:rsidRPr="001E2FE4">
        <w:t>Style the text and colours</w:t>
      </w:r>
      <w:r w:rsidR="001E2FE4">
        <w:t>. R</w:t>
      </w:r>
      <w:r w:rsidRPr="001E2FE4">
        <w:t xml:space="preserve">emember to set the </w:t>
      </w:r>
      <w:r w:rsidR="007F7171" w:rsidRPr="001E2FE4">
        <w:t>font family, size</w:t>
      </w:r>
      <w:r w:rsidR="001E2FE4">
        <w:t>,</w:t>
      </w:r>
      <w:r w:rsidR="007F7171" w:rsidRPr="001E2FE4">
        <w:t xml:space="preserve"> and layout while keeping accessibility in mind.</w:t>
      </w:r>
    </w:p>
    <w:p w14:paraId="33BE02F6" w14:textId="77777777" w:rsidR="001E2FE4" w:rsidRPr="001E2FE4" w:rsidRDefault="001E2FE4" w:rsidP="00BB7EA4"/>
    <w:p w14:paraId="4EE5E5FA" w14:textId="4FAFC154" w:rsidR="007F7171" w:rsidRPr="001E2FE4" w:rsidRDefault="002E2747" w:rsidP="007F7171">
      <w:pPr>
        <w:pStyle w:val="Heading2"/>
      </w:pPr>
      <w:bookmarkStart w:id="4" w:name="_Toc239774242"/>
      <w:r w:rsidRPr="001E2FE4">
        <w:t>Stage 4</w:t>
      </w:r>
      <w:r w:rsidR="001E2FE4">
        <w:t>:</w:t>
      </w:r>
      <w:r w:rsidRPr="001E2FE4">
        <w:t xml:space="preserve"> Box </w:t>
      </w:r>
      <w:r w:rsidR="001E2FE4">
        <w:t>m</w:t>
      </w:r>
      <w:r w:rsidRPr="001E2FE4">
        <w:t xml:space="preserve">odel and </w:t>
      </w:r>
      <w:r w:rsidR="001E2FE4">
        <w:t>l</w:t>
      </w:r>
      <w:r w:rsidRPr="001E2FE4">
        <w:t>ayout</w:t>
      </w:r>
      <w:bookmarkEnd w:id="4"/>
    </w:p>
    <w:p w14:paraId="62E3EC79" w14:textId="24989C6B" w:rsidR="002E2747" w:rsidRDefault="004476D8" w:rsidP="002E2747">
      <w:r w:rsidRPr="001E2FE4">
        <w:t>Give your page(s) a better layout by utilising margin, border</w:t>
      </w:r>
      <w:r w:rsidR="001E2FE4">
        <w:t>,</w:t>
      </w:r>
      <w:r w:rsidRPr="001E2FE4">
        <w:t xml:space="preserve"> and padding. Remember to give your elements </w:t>
      </w:r>
      <w:r w:rsidR="00024351" w:rsidRPr="001E2FE4">
        <w:t>the correct positions and size them appropriately.</w:t>
      </w:r>
    </w:p>
    <w:p w14:paraId="0525DC5A" w14:textId="77777777" w:rsidR="001E2FE4" w:rsidRPr="001E2FE4" w:rsidRDefault="001E2FE4" w:rsidP="002E2747"/>
    <w:p w14:paraId="57451E32" w14:textId="1DE4804A" w:rsidR="00024351" w:rsidRPr="001E2FE4" w:rsidRDefault="00024351" w:rsidP="003D7FE9">
      <w:pPr>
        <w:pStyle w:val="Heading2"/>
      </w:pPr>
      <w:bookmarkStart w:id="5" w:name="_Toc239774243"/>
      <w:r w:rsidRPr="001E2FE4">
        <w:t>Stage 5</w:t>
      </w:r>
      <w:r w:rsidR="001E2FE4">
        <w:t>:</w:t>
      </w:r>
      <w:r w:rsidRPr="001E2FE4">
        <w:t xml:space="preserve"> Console</w:t>
      </w:r>
      <w:r w:rsidR="001E2FE4" w:rsidRPr="001E2FE4">
        <w:t xml:space="preserve"> exercises and script integratio</w:t>
      </w:r>
      <w:r w:rsidRPr="001E2FE4">
        <w:t>n</w:t>
      </w:r>
      <w:bookmarkEnd w:id="5"/>
    </w:p>
    <w:p w14:paraId="2BD5E413" w14:textId="765C5FC3" w:rsidR="00605B25" w:rsidRPr="001E2FE4" w:rsidRDefault="00122DD4" w:rsidP="00605B25">
      <w:r w:rsidRPr="001E2FE4">
        <w:t xml:space="preserve">Add some script to your page. </w:t>
      </w:r>
      <w:r w:rsidR="00AC4860" w:rsidRPr="001E2FE4">
        <w:t>The script should log information out to the console (such as your name and hobbies</w:t>
      </w:r>
      <w:r w:rsidR="001E2FE4">
        <w:t>).</w:t>
      </w:r>
    </w:p>
    <w:p w14:paraId="680DD9D5" w14:textId="32768A7B" w:rsidR="003D7FE9" w:rsidRPr="001E2FE4" w:rsidRDefault="001E6D5B" w:rsidP="003D7FE9">
      <w:pPr>
        <w:pStyle w:val="Heading2"/>
      </w:pPr>
      <w:bookmarkStart w:id="6" w:name="_Toc239774244"/>
      <w:r w:rsidRPr="001E2FE4">
        <w:lastRenderedPageBreak/>
        <w:t>Stage 6</w:t>
      </w:r>
      <w:r w:rsidR="001E2FE4">
        <w:t>:</w:t>
      </w:r>
      <w:r w:rsidRPr="001E2FE4">
        <w:t xml:space="preserve"> </w:t>
      </w:r>
      <w:r w:rsidR="00121034" w:rsidRPr="001E2FE4">
        <w:t>Interactivity</w:t>
      </w:r>
      <w:bookmarkEnd w:id="6"/>
      <w:r w:rsidR="00121034" w:rsidRPr="001E2FE4">
        <w:t xml:space="preserve"> </w:t>
      </w:r>
    </w:p>
    <w:p w14:paraId="400A0C5C" w14:textId="08AB5E17" w:rsidR="00F902F4" w:rsidRPr="001E2FE4" w:rsidRDefault="00835C7F" w:rsidP="00121034">
      <w:r w:rsidRPr="001E2FE4">
        <w:t xml:space="preserve">Implement one </w:t>
      </w:r>
      <w:r w:rsidR="00166738" w:rsidRPr="001E2FE4">
        <w:t>of the following:</w:t>
      </w:r>
    </w:p>
    <w:p w14:paraId="04A3D160" w14:textId="31453DD2" w:rsidR="009C6C66" w:rsidRPr="001E2FE4" w:rsidRDefault="00F902F4" w:rsidP="00F902F4">
      <w:pPr>
        <w:pStyle w:val="Bulletlist1"/>
      </w:pPr>
      <w:r w:rsidRPr="001E2FE4">
        <w:t xml:space="preserve">A button </w:t>
      </w:r>
      <w:r w:rsidR="009C6C66" w:rsidRPr="001E2FE4">
        <w:t>to toggle the theme</w:t>
      </w:r>
      <w:r w:rsidR="001E2FE4">
        <w:t>.</w:t>
      </w:r>
    </w:p>
    <w:p w14:paraId="55F55F32" w14:textId="410C9897" w:rsidR="00121034" w:rsidRPr="001E2FE4" w:rsidRDefault="00233C7D" w:rsidP="00F902F4">
      <w:pPr>
        <w:pStyle w:val="Bulletlist1"/>
      </w:pPr>
      <w:r w:rsidRPr="001E2FE4">
        <w:t>Basic form validation</w:t>
      </w:r>
      <w:r w:rsidR="001E2FE4">
        <w:t>.</w:t>
      </w:r>
      <w:r w:rsidR="00166738" w:rsidRPr="001E2FE4">
        <w:br/>
      </w:r>
    </w:p>
    <w:p w14:paraId="4E19C156" w14:textId="54519ABB" w:rsidR="00DF1239" w:rsidRPr="001E2FE4" w:rsidRDefault="00DF1239" w:rsidP="005723A6">
      <w:pPr>
        <w:pStyle w:val="Heading1"/>
        <w:numPr>
          <w:ilvl w:val="0"/>
          <w:numId w:val="0"/>
        </w:numPr>
      </w:pPr>
    </w:p>
    <w:p w14:paraId="4D1AE6AB" w14:textId="110DAA79" w:rsidR="00175BFD" w:rsidRPr="00175BFD" w:rsidRDefault="005A66CE" w:rsidP="000217FA">
      <w:pPr>
        <w:spacing w:before="0" w:after="160" w:line="259" w:lineRule="auto"/>
      </w:pPr>
      <w:r w:rsidRPr="001E2FE4">
        <w:drawing>
          <wp:anchor distT="0" distB="0" distL="114300" distR="114300" simplePos="0" relativeHeight="251658244" behindDoc="0" locked="0" layoutInCell="1" allowOverlap="1" wp14:anchorId="70FA645F" wp14:editId="619C9937">
            <wp:simplePos x="0" y="0"/>
            <wp:positionH relativeFrom="margin">
              <wp:posOffset>-544830</wp:posOffset>
            </wp:positionH>
            <wp:positionV relativeFrom="margin">
              <wp:posOffset>-1076629</wp:posOffset>
            </wp:positionV>
            <wp:extent cx="7566424" cy="10694724"/>
            <wp:effectExtent l="0" t="0" r="3175" b="0"/>
            <wp:wrapNone/>
            <wp:docPr id="529305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05263" name="Picture 52930526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424" cy="10694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5BFD" w:rsidRPr="00175BFD" w:rsidSect="002920C8"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C5726" w14:textId="77777777" w:rsidR="0064495D" w:rsidRPr="001E2FE4" w:rsidRDefault="0064495D" w:rsidP="007F513E">
      <w:r w:rsidRPr="001E2FE4">
        <w:separator/>
      </w:r>
    </w:p>
    <w:p w14:paraId="18881D6E" w14:textId="77777777" w:rsidR="0064495D" w:rsidRPr="001E2FE4" w:rsidRDefault="0064495D"/>
    <w:p w14:paraId="38DDC985" w14:textId="77777777" w:rsidR="0064495D" w:rsidRPr="001E2FE4" w:rsidRDefault="0064495D"/>
  </w:endnote>
  <w:endnote w:type="continuationSeparator" w:id="0">
    <w:p w14:paraId="2F5B5BE2" w14:textId="77777777" w:rsidR="0064495D" w:rsidRPr="001E2FE4" w:rsidRDefault="0064495D" w:rsidP="007F513E">
      <w:r w:rsidRPr="001E2FE4">
        <w:continuationSeparator/>
      </w:r>
    </w:p>
    <w:p w14:paraId="5EE0C404" w14:textId="77777777" w:rsidR="0064495D" w:rsidRPr="001E2FE4" w:rsidRDefault="0064495D"/>
    <w:p w14:paraId="6FCCC244" w14:textId="77777777" w:rsidR="0064495D" w:rsidRPr="001E2FE4" w:rsidRDefault="0064495D"/>
  </w:endnote>
  <w:endnote w:type="continuationNotice" w:id="1">
    <w:p w14:paraId="10002E8D" w14:textId="77777777" w:rsidR="0064495D" w:rsidRPr="001E2FE4" w:rsidRDefault="0064495D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1" w:fontKey="{1FAD9046-1DD2-45A9-848C-979CC2CC2573}"/>
    <w:embedBold r:id="rId2" w:fontKey="{9E921801-EA05-4045-BFD6-B43EB51D77CB}"/>
    <w:embedItalic r:id="rId3" w:fontKey="{5CC0E23A-F5B2-42DC-9758-F9C4F3EE9AD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r:id="rId4" w:fontKey="{4E5D2E26-AF71-4D1B-86C5-C82181261F37}"/>
  </w:font>
  <w:font w:name="Figtree ExtraBold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5" w:fontKey="{C1420DFC-B909-4728-B7D0-405B4D6DB9BB}"/>
    <w:embedBold r:id="rId6" w:fontKey="{01032AA1-8153-4F7C-B44F-A3735B9FA6D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gtree SemiBold">
    <w:altName w:val="Calibri"/>
    <w:panose1 w:val="00000000000000000000"/>
    <w:charset w:val="00"/>
    <w:family w:val="auto"/>
    <w:pitch w:val="variable"/>
    <w:sig w:usb0="A000006F" w:usb1="0000007B" w:usb2="00000000" w:usb3="00000000" w:csb0="00000093" w:csb1="00000000"/>
    <w:embedBold r:id="rId7" w:fontKey="{9FD863E6-182E-4EE8-B8CF-4765D077E903}"/>
  </w:font>
  <w:font w:name="Figtree Light">
    <w:altName w:val="Calibri"/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8" w:fontKey="{A57F5A5A-092C-4C28-9A6E-63BD11EF0A6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95523093"/>
      <w:docPartObj>
        <w:docPartGallery w:val="Page Numbers (Bottom of Page)"/>
        <w:docPartUnique/>
      </w:docPartObj>
    </w:sdtPr>
    <w:sdtContent>
      <w:p w14:paraId="49FE2FF7" w14:textId="34934B60" w:rsidR="00D767F5" w:rsidRPr="001E2FE4" w:rsidRDefault="00D767F5" w:rsidP="002920C8">
        <w:pPr>
          <w:pStyle w:val="Footer"/>
          <w:framePr w:wrap="none" w:vAnchor="text" w:hAnchor="margin" w:xAlign="right" w:y="1"/>
          <w:rPr>
            <w:rStyle w:val="PageNumber"/>
          </w:rPr>
        </w:pPr>
        <w:r w:rsidRPr="001E2FE4">
          <w:rPr>
            <w:rStyle w:val="PageNumber"/>
          </w:rPr>
          <w:fldChar w:fldCharType="begin"/>
        </w:r>
        <w:r w:rsidRPr="001E2FE4">
          <w:rPr>
            <w:rStyle w:val="PageNumber"/>
          </w:rPr>
          <w:instrText xml:space="preserve"> PAGE </w:instrText>
        </w:r>
        <w:r w:rsidRPr="001E2FE4"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489905783"/>
      <w:docPartObj>
        <w:docPartGallery w:val="Page Numbers (Bottom of Page)"/>
        <w:docPartUnique/>
      </w:docPartObj>
    </w:sdtPr>
    <w:sdtContent>
      <w:p w14:paraId="3E71DDE6" w14:textId="7A94755D" w:rsidR="00D767F5" w:rsidRPr="001E2FE4" w:rsidRDefault="00D767F5" w:rsidP="002920C8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 w:rsidRPr="001E2FE4">
          <w:rPr>
            <w:rStyle w:val="PageNumber"/>
          </w:rPr>
          <w:fldChar w:fldCharType="begin"/>
        </w:r>
        <w:r w:rsidRPr="001E2FE4">
          <w:rPr>
            <w:rStyle w:val="PageNumber"/>
          </w:rPr>
          <w:instrText xml:space="preserve"> PAGE </w:instrText>
        </w:r>
        <w:r w:rsidRPr="001E2FE4">
          <w:rPr>
            <w:rStyle w:val="PageNumber"/>
          </w:rPr>
          <w:fldChar w:fldCharType="end"/>
        </w:r>
      </w:p>
    </w:sdtContent>
  </w:sdt>
  <w:p w14:paraId="05A5FCC4" w14:textId="77777777" w:rsidR="00D767F5" w:rsidRPr="001E2FE4" w:rsidRDefault="00D767F5" w:rsidP="00D767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23400182"/>
      <w:docPartObj>
        <w:docPartGallery w:val="Page Numbers (Bottom of Page)"/>
        <w:docPartUnique/>
      </w:docPartObj>
    </w:sdtPr>
    <w:sdtContent>
      <w:p w14:paraId="6AF03E12" w14:textId="21533D1E" w:rsidR="002920C8" w:rsidRPr="001E2FE4" w:rsidRDefault="002920C8" w:rsidP="00CB70E1">
        <w:pPr>
          <w:pStyle w:val="Footer"/>
          <w:framePr w:wrap="none" w:vAnchor="text" w:hAnchor="margin" w:xAlign="right" w:y="1"/>
          <w:rPr>
            <w:rStyle w:val="PageNumber"/>
          </w:rPr>
        </w:pPr>
        <w:r w:rsidRPr="001E2FE4">
          <w:rPr>
            <w:rStyle w:val="PageNumber"/>
          </w:rPr>
          <w:fldChar w:fldCharType="begin"/>
        </w:r>
        <w:r w:rsidRPr="001E2FE4">
          <w:rPr>
            <w:rStyle w:val="PageNumber"/>
          </w:rPr>
          <w:instrText xml:space="preserve"> PAGE </w:instrText>
        </w:r>
        <w:r w:rsidRPr="001E2FE4">
          <w:rPr>
            <w:rStyle w:val="PageNumber"/>
          </w:rPr>
          <w:fldChar w:fldCharType="separate"/>
        </w:r>
        <w:r w:rsidRPr="001E2FE4">
          <w:rPr>
            <w:rStyle w:val="PageNumber"/>
          </w:rPr>
          <w:t>1</w:t>
        </w:r>
        <w:r w:rsidRPr="001E2FE4">
          <w:rPr>
            <w:rStyle w:val="PageNumber"/>
          </w:rPr>
          <w:fldChar w:fldCharType="end"/>
        </w:r>
      </w:p>
    </w:sdtContent>
  </w:sdt>
  <w:p w14:paraId="61043EA5" w14:textId="020CFB03" w:rsidR="00D767F5" w:rsidRPr="001E2FE4" w:rsidRDefault="00D767F5" w:rsidP="00D767F5">
    <w:pPr>
      <w:pStyle w:val="Footer"/>
      <w:tabs>
        <w:tab w:val="clear" w:pos="4513"/>
        <w:tab w:val="clear" w:pos="9026"/>
        <w:tab w:val="right" w:pos="10204"/>
      </w:tabs>
      <w:ind w:right="360"/>
      <w:rPr>
        <w:szCs w:val="20"/>
      </w:rPr>
    </w:pPr>
    <w:r w:rsidRPr="001E2FE4">
      <w:rPr>
        <w:szCs w:val="20"/>
      </w:rPr>
      <w:t>© 202</w:t>
    </w:r>
    <w:r w:rsidR="00A201F0" w:rsidRPr="001E2FE4">
      <w:rPr>
        <w:szCs w:val="20"/>
      </w:rPr>
      <w:t>5</w:t>
    </w:r>
    <w:r w:rsidRPr="001E2FE4">
      <w:rPr>
        <w:szCs w:val="20"/>
      </w:rPr>
      <w:t xml:space="preserve"> QA Limited or its affiliates.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3E4C4" w14:textId="77777777" w:rsidR="00786B7E" w:rsidRPr="001E2FE4" w:rsidRDefault="00786B7E" w:rsidP="00786B7E">
    <w:pPr>
      <w:pStyle w:val="Footer"/>
      <w:tabs>
        <w:tab w:val="clear" w:pos="9026"/>
        <w:tab w:val="right" w:pos="10204"/>
      </w:tabs>
    </w:pPr>
    <w:r w:rsidRPr="001E2FE4">
      <w:fldChar w:fldCharType="begin"/>
    </w:r>
    <w:r w:rsidRPr="001E2FE4">
      <w:instrText xml:space="preserve"> PAGE   \* MERGEFORMAT </w:instrText>
    </w:r>
    <w:r w:rsidRPr="001E2FE4">
      <w:fldChar w:fldCharType="separate"/>
    </w:r>
    <w:r w:rsidRPr="001E2FE4">
      <w:t>i</w:t>
    </w:r>
    <w:r w:rsidRPr="001E2FE4">
      <w:fldChar w:fldCharType="end"/>
    </w:r>
    <w:r w:rsidRPr="001E2FE4">
      <w:t xml:space="preserve"> | [Insert title]</w:t>
    </w:r>
    <w:r w:rsidRPr="001E2FE4">
      <w:tab/>
    </w:r>
    <w:r w:rsidRPr="001E2FE4"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9ED7B" w14:textId="77777777" w:rsidR="0064495D" w:rsidRPr="001E2FE4" w:rsidRDefault="0064495D" w:rsidP="007F513E">
      <w:r w:rsidRPr="001E2FE4">
        <w:separator/>
      </w:r>
    </w:p>
    <w:p w14:paraId="03F86666" w14:textId="77777777" w:rsidR="0064495D" w:rsidRPr="001E2FE4" w:rsidRDefault="0064495D"/>
    <w:p w14:paraId="6B7CFAF1" w14:textId="77777777" w:rsidR="0064495D" w:rsidRPr="001E2FE4" w:rsidRDefault="0064495D"/>
  </w:footnote>
  <w:footnote w:type="continuationSeparator" w:id="0">
    <w:p w14:paraId="760A308B" w14:textId="77777777" w:rsidR="0064495D" w:rsidRPr="001E2FE4" w:rsidRDefault="0064495D" w:rsidP="007F513E">
      <w:r w:rsidRPr="001E2FE4">
        <w:continuationSeparator/>
      </w:r>
    </w:p>
    <w:p w14:paraId="7FF545D2" w14:textId="77777777" w:rsidR="0064495D" w:rsidRPr="001E2FE4" w:rsidRDefault="0064495D"/>
    <w:p w14:paraId="7F8476E8" w14:textId="77777777" w:rsidR="0064495D" w:rsidRPr="001E2FE4" w:rsidRDefault="0064495D"/>
  </w:footnote>
  <w:footnote w:type="continuationNotice" w:id="1">
    <w:p w14:paraId="0534D1DE" w14:textId="77777777" w:rsidR="0064495D" w:rsidRPr="001E2FE4" w:rsidRDefault="0064495D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D888F" w14:textId="77777777" w:rsidR="00EE41BF" w:rsidRPr="001E2FE4" w:rsidRDefault="00185B11">
    <w:pPr>
      <w:pStyle w:val="Header"/>
    </w:pPr>
    <w:r w:rsidRPr="001E2FE4">
      <w:drawing>
        <wp:inline distT="0" distB="0" distL="0" distR="0" wp14:anchorId="666D9104" wp14:editId="1461423D">
          <wp:extent cx="1097532" cy="360000"/>
          <wp:effectExtent l="0" t="0" r="7620" b="2540"/>
          <wp:docPr id="266697598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3603702" name="Picture 1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532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9409D" w14:textId="5978EE56" w:rsidR="00750DA6" w:rsidRPr="001E2FE4" w:rsidRDefault="002920C8">
    <w:pPr>
      <w:pStyle w:val="Header"/>
    </w:pPr>
    <w:r w:rsidRPr="001E2FE4">
      <mc:AlternateContent>
        <mc:Choice Requires="wps">
          <w:drawing>
            <wp:anchor distT="0" distB="0" distL="114300" distR="114300" simplePos="0" relativeHeight="251659264" behindDoc="0" locked="0" layoutInCell="1" allowOverlap="1" wp14:anchorId="789E1200" wp14:editId="25FEF1D3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A16A12" w14:textId="1DC203AE" w:rsidR="00D767F5" w:rsidRPr="001E2FE4" w:rsidRDefault="00ED3809" w:rsidP="00D767F5">
                          <w:pPr>
                            <w:pStyle w:val="Header"/>
                          </w:pPr>
                          <w:r w:rsidRPr="001E2FE4">
                            <w:t xml:space="preserve">Profile </w:t>
                          </w:r>
                          <w:r w:rsidR="001E2FE4" w:rsidRPr="001E2FE4">
                            <w:t>b</w:t>
                          </w:r>
                          <w:r w:rsidRPr="001E2FE4">
                            <w:t>rief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E1200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49.35pt;margin-top:-9.85pt;width:430.3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72A16A12" w14:textId="1DC203AE" w:rsidR="00D767F5" w:rsidRPr="001E2FE4" w:rsidRDefault="00ED3809" w:rsidP="00D767F5">
                    <w:pPr>
                      <w:pStyle w:val="Header"/>
                    </w:pPr>
                    <w:r w:rsidRPr="001E2FE4">
                      <w:t xml:space="preserve">Profile </w:t>
                    </w:r>
                    <w:r w:rsidR="001E2FE4" w:rsidRPr="001E2FE4">
                      <w:t>b</w:t>
                    </w:r>
                    <w:r w:rsidRPr="001E2FE4">
                      <w:t>rief</w:t>
                    </w:r>
                  </w:p>
                </w:txbxContent>
              </v:textbox>
            </v:shape>
          </w:pict>
        </mc:Fallback>
      </mc:AlternateContent>
    </w:r>
    <w:r w:rsidR="00D767F5" w:rsidRPr="001E2FE4">
      <w:drawing>
        <wp:anchor distT="0" distB="0" distL="114300" distR="114300" simplePos="0" relativeHeight="251657216" behindDoc="1" locked="0" layoutInCell="1" allowOverlap="1" wp14:anchorId="01C6828F" wp14:editId="5551AA0E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1313317078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987732" name="Picture 2679877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128D0" w14:textId="77777777" w:rsidR="0084601C" w:rsidRPr="001E2FE4" w:rsidRDefault="008460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E6163"/>
    <w:multiLevelType w:val="multilevel"/>
    <w:tmpl w:val="6C22C33A"/>
    <w:lvl w:ilvl="0">
      <w:start w:val="1"/>
      <w:numFmt w:val="decimal"/>
      <w:pStyle w:val="Heading1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pStyle w:val="Heading2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pStyle w:val="Heading3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0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758DD"/>
    <w:multiLevelType w:val="hybridMultilevel"/>
    <w:tmpl w:val="55A03AEC"/>
    <w:lvl w:ilvl="0" w:tplc="2910C2B2">
      <w:start w:val="1"/>
      <w:numFmt w:val="decimal"/>
      <w:pStyle w:val="Numberlist"/>
      <w:lvlText w:val="%1."/>
      <w:lvlJc w:val="left"/>
      <w:pPr>
        <w:ind w:left="851" w:hanging="284"/>
      </w:pPr>
      <w:rPr>
        <w:rFonts w:hint="default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111346"/>
    <w:multiLevelType w:val="hybridMultilevel"/>
    <w:tmpl w:val="0B4EFCA0"/>
    <w:lvl w:ilvl="0" w:tplc="3A508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3E22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FA98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900C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90A2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7866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EA5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306F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0C55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19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75049767">
    <w:abstractNumId w:val="9"/>
  </w:num>
  <w:num w:numId="2" w16cid:durableId="1710959336">
    <w:abstractNumId w:val="10"/>
  </w:num>
  <w:num w:numId="3" w16cid:durableId="37897106">
    <w:abstractNumId w:val="3"/>
  </w:num>
  <w:num w:numId="4" w16cid:durableId="1065445368">
    <w:abstractNumId w:val="17"/>
  </w:num>
  <w:num w:numId="5" w16cid:durableId="1509756976">
    <w:abstractNumId w:val="14"/>
  </w:num>
  <w:num w:numId="6" w16cid:durableId="1992630998">
    <w:abstractNumId w:val="2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1"/>
  </w:num>
  <w:num w:numId="10" w16cid:durableId="380635671">
    <w:abstractNumId w:val="13"/>
  </w:num>
  <w:num w:numId="11" w16cid:durableId="2075270541">
    <w:abstractNumId w:val="7"/>
  </w:num>
  <w:num w:numId="12" w16cid:durableId="658967853">
    <w:abstractNumId w:val="19"/>
  </w:num>
  <w:num w:numId="13" w16cid:durableId="1582442330">
    <w:abstractNumId w:val="4"/>
  </w:num>
  <w:num w:numId="14" w16cid:durableId="1693529811">
    <w:abstractNumId w:val="18"/>
  </w:num>
  <w:num w:numId="15" w16cid:durableId="1663772690">
    <w:abstractNumId w:val="8"/>
  </w:num>
  <w:num w:numId="16" w16cid:durableId="112597264">
    <w:abstractNumId w:val="6"/>
  </w:num>
  <w:num w:numId="17" w16cid:durableId="714547675">
    <w:abstractNumId w:val="5"/>
  </w:num>
  <w:num w:numId="18" w16cid:durableId="1528326635">
    <w:abstractNumId w:val="12"/>
  </w:num>
  <w:num w:numId="19" w16cid:durableId="996686339">
    <w:abstractNumId w:val="16"/>
  </w:num>
  <w:num w:numId="20" w16cid:durableId="19875918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TrueType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77"/>
    <w:rsid w:val="00014C9E"/>
    <w:rsid w:val="000208DB"/>
    <w:rsid w:val="00020937"/>
    <w:rsid w:val="000217FA"/>
    <w:rsid w:val="00024351"/>
    <w:rsid w:val="0003148E"/>
    <w:rsid w:val="00032F27"/>
    <w:rsid w:val="00033B7F"/>
    <w:rsid w:val="00035F9E"/>
    <w:rsid w:val="000439EF"/>
    <w:rsid w:val="0004620D"/>
    <w:rsid w:val="000650C2"/>
    <w:rsid w:val="0006516C"/>
    <w:rsid w:val="0006530F"/>
    <w:rsid w:val="00066747"/>
    <w:rsid w:val="00066D94"/>
    <w:rsid w:val="00066E08"/>
    <w:rsid w:val="0007050E"/>
    <w:rsid w:val="00082AC3"/>
    <w:rsid w:val="00094E27"/>
    <w:rsid w:val="000A3C09"/>
    <w:rsid w:val="000B1C9B"/>
    <w:rsid w:val="000C11D1"/>
    <w:rsid w:val="000C6C71"/>
    <w:rsid w:val="000D691F"/>
    <w:rsid w:val="000E15E1"/>
    <w:rsid w:val="000E2091"/>
    <w:rsid w:val="000E2F26"/>
    <w:rsid w:val="000E5B0B"/>
    <w:rsid w:val="000F1EDD"/>
    <w:rsid w:val="000F640B"/>
    <w:rsid w:val="0011477C"/>
    <w:rsid w:val="00121034"/>
    <w:rsid w:val="00122DD4"/>
    <w:rsid w:val="001238C6"/>
    <w:rsid w:val="00132A36"/>
    <w:rsid w:val="00134C15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2A8C"/>
    <w:rsid w:val="00166738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97A6E"/>
    <w:rsid w:val="001B6FB5"/>
    <w:rsid w:val="001D77DA"/>
    <w:rsid w:val="001E2910"/>
    <w:rsid w:val="001E2FE4"/>
    <w:rsid w:val="001E3BCE"/>
    <w:rsid w:val="001E44F2"/>
    <w:rsid w:val="001E5525"/>
    <w:rsid w:val="001E6D5B"/>
    <w:rsid w:val="00202329"/>
    <w:rsid w:val="0022574D"/>
    <w:rsid w:val="002260DA"/>
    <w:rsid w:val="00233C7D"/>
    <w:rsid w:val="00234670"/>
    <w:rsid w:val="00255E42"/>
    <w:rsid w:val="00256887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3720"/>
    <w:rsid w:val="002A65F1"/>
    <w:rsid w:val="002A697B"/>
    <w:rsid w:val="002B086E"/>
    <w:rsid w:val="002B6761"/>
    <w:rsid w:val="002B69D6"/>
    <w:rsid w:val="002C1B7A"/>
    <w:rsid w:val="002C21DA"/>
    <w:rsid w:val="002C51CE"/>
    <w:rsid w:val="002D6393"/>
    <w:rsid w:val="002D64AE"/>
    <w:rsid w:val="002E03F2"/>
    <w:rsid w:val="002E1E0A"/>
    <w:rsid w:val="002E2747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5D71"/>
    <w:rsid w:val="00331674"/>
    <w:rsid w:val="00332077"/>
    <w:rsid w:val="003332F3"/>
    <w:rsid w:val="0033641D"/>
    <w:rsid w:val="00350EFD"/>
    <w:rsid w:val="0035305B"/>
    <w:rsid w:val="00353B94"/>
    <w:rsid w:val="003603BA"/>
    <w:rsid w:val="00364719"/>
    <w:rsid w:val="0036568D"/>
    <w:rsid w:val="00366B6B"/>
    <w:rsid w:val="00371D38"/>
    <w:rsid w:val="003824BC"/>
    <w:rsid w:val="00382D1A"/>
    <w:rsid w:val="003906C2"/>
    <w:rsid w:val="00391057"/>
    <w:rsid w:val="003A7644"/>
    <w:rsid w:val="003B008A"/>
    <w:rsid w:val="003B1B6E"/>
    <w:rsid w:val="003B54B5"/>
    <w:rsid w:val="003B60EF"/>
    <w:rsid w:val="003C1220"/>
    <w:rsid w:val="003C436F"/>
    <w:rsid w:val="003D2474"/>
    <w:rsid w:val="003D4FAF"/>
    <w:rsid w:val="003D6645"/>
    <w:rsid w:val="003D7FE9"/>
    <w:rsid w:val="003E4D7F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281D"/>
    <w:rsid w:val="00426576"/>
    <w:rsid w:val="00430896"/>
    <w:rsid w:val="00435BA2"/>
    <w:rsid w:val="00441EB6"/>
    <w:rsid w:val="004429D9"/>
    <w:rsid w:val="004458B8"/>
    <w:rsid w:val="004476D8"/>
    <w:rsid w:val="0046212B"/>
    <w:rsid w:val="00465FFB"/>
    <w:rsid w:val="00481DB4"/>
    <w:rsid w:val="00486D9B"/>
    <w:rsid w:val="0048772D"/>
    <w:rsid w:val="00497AD6"/>
    <w:rsid w:val="004A1DDD"/>
    <w:rsid w:val="004A227A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7CFB"/>
    <w:rsid w:val="004F5BB4"/>
    <w:rsid w:val="005069A8"/>
    <w:rsid w:val="00523655"/>
    <w:rsid w:val="00523B77"/>
    <w:rsid w:val="00524EC7"/>
    <w:rsid w:val="00527370"/>
    <w:rsid w:val="0053225A"/>
    <w:rsid w:val="005324A5"/>
    <w:rsid w:val="00534E82"/>
    <w:rsid w:val="00536EFE"/>
    <w:rsid w:val="00555765"/>
    <w:rsid w:val="005563F4"/>
    <w:rsid w:val="005723A6"/>
    <w:rsid w:val="00574380"/>
    <w:rsid w:val="00574932"/>
    <w:rsid w:val="00574D3D"/>
    <w:rsid w:val="00576122"/>
    <w:rsid w:val="00581435"/>
    <w:rsid w:val="00586AAF"/>
    <w:rsid w:val="00587965"/>
    <w:rsid w:val="00597E56"/>
    <w:rsid w:val="005A0A58"/>
    <w:rsid w:val="005A181D"/>
    <w:rsid w:val="005A2769"/>
    <w:rsid w:val="005A2F5C"/>
    <w:rsid w:val="005A300C"/>
    <w:rsid w:val="005A38C2"/>
    <w:rsid w:val="005A656D"/>
    <w:rsid w:val="005A66CE"/>
    <w:rsid w:val="005B0D93"/>
    <w:rsid w:val="005B33F0"/>
    <w:rsid w:val="005C5075"/>
    <w:rsid w:val="005C553B"/>
    <w:rsid w:val="005C5ED2"/>
    <w:rsid w:val="005C6623"/>
    <w:rsid w:val="005C75D5"/>
    <w:rsid w:val="005D61E4"/>
    <w:rsid w:val="005F0B6B"/>
    <w:rsid w:val="006007BF"/>
    <w:rsid w:val="00602689"/>
    <w:rsid w:val="00605B25"/>
    <w:rsid w:val="00610438"/>
    <w:rsid w:val="00616CE3"/>
    <w:rsid w:val="00617979"/>
    <w:rsid w:val="006209FF"/>
    <w:rsid w:val="0064495D"/>
    <w:rsid w:val="006471A8"/>
    <w:rsid w:val="006511A2"/>
    <w:rsid w:val="00652585"/>
    <w:rsid w:val="00652807"/>
    <w:rsid w:val="00662B46"/>
    <w:rsid w:val="00667D45"/>
    <w:rsid w:val="00671688"/>
    <w:rsid w:val="0067718E"/>
    <w:rsid w:val="00685314"/>
    <w:rsid w:val="006921D8"/>
    <w:rsid w:val="006926C6"/>
    <w:rsid w:val="00697B9A"/>
    <w:rsid w:val="006A45C5"/>
    <w:rsid w:val="006A5BEC"/>
    <w:rsid w:val="006B0EFF"/>
    <w:rsid w:val="006B7965"/>
    <w:rsid w:val="006C0FEB"/>
    <w:rsid w:val="006D2FEC"/>
    <w:rsid w:val="006D3A01"/>
    <w:rsid w:val="006D71DB"/>
    <w:rsid w:val="006F0468"/>
    <w:rsid w:val="006F1AAB"/>
    <w:rsid w:val="006F385F"/>
    <w:rsid w:val="00700570"/>
    <w:rsid w:val="007040AE"/>
    <w:rsid w:val="00724E3E"/>
    <w:rsid w:val="0074135F"/>
    <w:rsid w:val="00741562"/>
    <w:rsid w:val="007458DA"/>
    <w:rsid w:val="00750DA6"/>
    <w:rsid w:val="0075246A"/>
    <w:rsid w:val="00757101"/>
    <w:rsid w:val="00760749"/>
    <w:rsid w:val="00762BD0"/>
    <w:rsid w:val="007655BA"/>
    <w:rsid w:val="00765FEF"/>
    <w:rsid w:val="0077328C"/>
    <w:rsid w:val="00773589"/>
    <w:rsid w:val="007741DD"/>
    <w:rsid w:val="007760E2"/>
    <w:rsid w:val="00786B7E"/>
    <w:rsid w:val="00787EDF"/>
    <w:rsid w:val="00794D9B"/>
    <w:rsid w:val="00795A3F"/>
    <w:rsid w:val="00797315"/>
    <w:rsid w:val="007A5D0E"/>
    <w:rsid w:val="007B1BA5"/>
    <w:rsid w:val="007B2F2F"/>
    <w:rsid w:val="007C1D30"/>
    <w:rsid w:val="007C2497"/>
    <w:rsid w:val="007C6FF5"/>
    <w:rsid w:val="007D5CA7"/>
    <w:rsid w:val="007D6B05"/>
    <w:rsid w:val="007E2CF4"/>
    <w:rsid w:val="007E4E2E"/>
    <w:rsid w:val="007F513E"/>
    <w:rsid w:val="007F5A7E"/>
    <w:rsid w:val="007F7171"/>
    <w:rsid w:val="008016B7"/>
    <w:rsid w:val="0080546A"/>
    <w:rsid w:val="008056F1"/>
    <w:rsid w:val="00813540"/>
    <w:rsid w:val="00814B55"/>
    <w:rsid w:val="00815C4C"/>
    <w:rsid w:val="00817DA1"/>
    <w:rsid w:val="0082080E"/>
    <w:rsid w:val="00820B3A"/>
    <w:rsid w:val="00820D5C"/>
    <w:rsid w:val="0082549C"/>
    <w:rsid w:val="00833678"/>
    <w:rsid w:val="00835C7F"/>
    <w:rsid w:val="0084601C"/>
    <w:rsid w:val="008538D4"/>
    <w:rsid w:val="00853DE6"/>
    <w:rsid w:val="00855A26"/>
    <w:rsid w:val="008648DD"/>
    <w:rsid w:val="00866B4E"/>
    <w:rsid w:val="00870762"/>
    <w:rsid w:val="008723D2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6142"/>
    <w:rsid w:val="008D140D"/>
    <w:rsid w:val="008D4504"/>
    <w:rsid w:val="008D7670"/>
    <w:rsid w:val="008E0AD5"/>
    <w:rsid w:val="008E0C0D"/>
    <w:rsid w:val="008E316B"/>
    <w:rsid w:val="008F5350"/>
    <w:rsid w:val="00901E6B"/>
    <w:rsid w:val="009032C3"/>
    <w:rsid w:val="0090331D"/>
    <w:rsid w:val="00911ABF"/>
    <w:rsid w:val="00917B5C"/>
    <w:rsid w:val="00922C9A"/>
    <w:rsid w:val="0092381E"/>
    <w:rsid w:val="0092574D"/>
    <w:rsid w:val="0093598F"/>
    <w:rsid w:val="00936440"/>
    <w:rsid w:val="00937313"/>
    <w:rsid w:val="009375F6"/>
    <w:rsid w:val="00946E72"/>
    <w:rsid w:val="00951F45"/>
    <w:rsid w:val="00953AB3"/>
    <w:rsid w:val="009600E4"/>
    <w:rsid w:val="00965F5F"/>
    <w:rsid w:val="00981E9D"/>
    <w:rsid w:val="009856C2"/>
    <w:rsid w:val="00987561"/>
    <w:rsid w:val="009A0F75"/>
    <w:rsid w:val="009A26F4"/>
    <w:rsid w:val="009A2E1D"/>
    <w:rsid w:val="009A4495"/>
    <w:rsid w:val="009B0E0C"/>
    <w:rsid w:val="009C6C66"/>
    <w:rsid w:val="009D3007"/>
    <w:rsid w:val="009D73A3"/>
    <w:rsid w:val="009E190A"/>
    <w:rsid w:val="009E6BF5"/>
    <w:rsid w:val="009F23DA"/>
    <w:rsid w:val="009F393B"/>
    <w:rsid w:val="009F7157"/>
    <w:rsid w:val="00A0086B"/>
    <w:rsid w:val="00A03FE1"/>
    <w:rsid w:val="00A201F0"/>
    <w:rsid w:val="00A21BA0"/>
    <w:rsid w:val="00A31043"/>
    <w:rsid w:val="00A433B2"/>
    <w:rsid w:val="00A45AFE"/>
    <w:rsid w:val="00A76D1A"/>
    <w:rsid w:val="00A85367"/>
    <w:rsid w:val="00A90E06"/>
    <w:rsid w:val="00A922CF"/>
    <w:rsid w:val="00A92980"/>
    <w:rsid w:val="00AA5160"/>
    <w:rsid w:val="00AB2FF3"/>
    <w:rsid w:val="00AC4860"/>
    <w:rsid w:val="00AD1429"/>
    <w:rsid w:val="00AD2A6A"/>
    <w:rsid w:val="00AD4410"/>
    <w:rsid w:val="00AD6324"/>
    <w:rsid w:val="00AE3655"/>
    <w:rsid w:val="00AF4694"/>
    <w:rsid w:val="00B02C91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58A3"/>
    <w:rsid w:val="00B761D3"/>
    <w:rsid w:val="00B87D62"/>
    <w:rsid w:val="00B91DEE"/>
    <w:rsid w:val="00B94526"/>
    <w:rsid w:val="00BA4525"/>
    <w:rsid w:val="00BB7B1E"/>
    <w:rsid w:val="00BB7EA4"/>
    <w:rsid w:val="00BC0C8C"/>
    <w:rsid w:val="00BC13CF"/>
    <w:rsid w:val="00BC51AA"/>
    <w:rsid w:val="00BD463A"/>
    <w:rsid w:val="00BD4FA5"/>
    <w:rsid w:val="00BE0167"/>
    <w:rsid w:val="00BE5D1E"/>
    <w:rsid w:val="00BE6F66"/>
    <w:rsid w:val="00C003E2"/>
    <w:rsid w:val="00C004DC"/>
    <w:rsid w:val="00C12ECC"/>
    <w:rsid w:val="00C1331D"/>
    <w:rsid w:val="00C217D8"/>
    <w:rsid w:val="00C25021"/>
    <w:rsid w:val="00C341D9"/>
    <w:rsid w:val="00C34B4B"/>
    <w:rsid w:val="00C34B92"/>
    <w:rsid w:val="00C4044B"/>
    <w:rsid w:val="00C45675"/>
    <w:rsid w:val="00C57911"/>
    <w:rsid w:val="00C60BAC"/>
    <w:rsid w:val="00C62026"/>
    <w:rsid w:val="00C75240"/>
    <w:rsid w:val="00C76E08"/>
    <w:rsid w:val="00C82ADE"/>
    <w:rsid w:val="00C85939"/>
    <w:rsid w:val="00C932DD"/>
    <w:rsid w:val="00CA2106"/>
    <w:rsid w:val="00CA310D"/>
    <w:rsid w:val="00CC14FB"/>
    <w:rsid w:val="00CC5731"/>
    <w:rsid w:val="00CE5672"/>
    <w:rsid w:val="00CE7486"/>
    <w:rsid w:val="00CF034F"/>
    <w:rsid w:val="00CF69EE"/>
    <w:rsid w:val="00D01A91"/>
    <w:rsid w:val="00D04303"/>
    <w:rsid w:val="00D212FD"/>
    <w:rsid w:val="00D2240C"/>
    <w:rsid w:val="00D24437"/>
    <w:rsid w:val="00D24EA6"/>
    <w:rsid w:val="00D25DCB"/>
    <w:rsid w:val="00D419BB"/>
    <w:rsid w:val="00D420D9"/>
    <w:rsid w:val="00D43346"/>
    <w:rsid w:val="00D43923"/>
    <w:rsid w:val="00D44765"/>
    <w:rsid w:val="00D55752"/>
    <w:rsid w:val="00D63AB5"/>
    <w:rsid w:val="00D67109"/>
    <w:rsid w:val="00D70BF9"/>
    <w:rsid w:val="00D71E1F"/>
    <w:rsid w:val="00D75DE4"/>
    <w:rsid w:val="00D767F5"/>
    <w:rsid w:val="00D77AD3"/>
    <w:rsid w:val="00D77C82"/>
    <w:rsid w:val="00D83199"/>
    <w:rsid w:val="00D8439A"/>
    <w:rsid w:val="00D856D5"/>
    <w:rsid w:val="00D86736"/>
    <w:rsid w:val="00D95B62"/>
    <w:rsid w:val="00D95E09"/>
    <w:rsid w:val="00D975A7"/>
    <w:rsid w:val="00DC04D7"/>
    <w:rsid w:val="00DC43A3"/>
    <w:rsid w:val="00DC43C6"/>
    <w:rsid w:val="00DC7582"/>
    <w:rsid w:val="00DD050E"/>
    <w:rsid w:val="00DE227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16B81"/>
    <w:rsid w:val="00E22609"/>
    <w:rsid w:val="00E25B07"/>
    <w:rsid w:val="00E4088E"/>
    <w:rsid w:val="00E424DA"/>
    <w:rsid w:val="00E536DC"/>
    <w:rsid w:val="00E5797C"/>
    <w:rsid w:val="00E61FA2"/>
    <w:rsid w:val="00E635A6"/>
    <w:rsid w:val="00E71734"/>
    <w:rsid w:val="00E72CB6"/>
    <w:rsid w:val="00E74211"/>
    <w:rsid w:val="00E76654"/>
    <w:rsid w:val="00E77C81"/>
    <w:rsid w:val="00E81CB0"/>
    <w:rsid w:val="00E8323D"/>
    <w:rsid w:val="00E871A8"/>
    <w:rsid w:val="00E87B17"/>
    <w:rsid w:val="00E90364"/>
    <w:rsid w:val="00E93347"/>
    <w:rsid w:val="00EA096D"/>
    <w:rsid w:val="00EB2811"/>
    <w:rsid w:val="00EB3038"/>
    <w:rsid w:val="00EC1115"/>
    <w:rsid w:val="00EC175D"/>
    <w:rsid w:val="00EC2133"/>
    <w:rsid w:val="00EC796E"/>
    <w:rsid w:val="00ED1EA6"/>
    <w:rsid w:val="00ED3809"/>
    <w:rsid w:val="00ED3E02"/>
    <w:rsid w:val="00EE0D2A"/>
    <w:rsid w:val="00EE29DC"/>
    <w:rsid w:val="00EE41BF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41476"/>
    <w:rsid w:val="00F5074A"/>
    <w:rsid w:val="00F5076F"/>
    <w:rsid w:val="00F50B47"/>
    <w:rsid w:val="00F559A5"/>
    <w:rsid w:val="00F57EB3"/>
    <w:rsid w:val="00F71083"/>
    <w:rsid w:val="00F80443"/>
    <w:rsid w:val="00F81233"/>
    <w:rsid w:val="00F862AE"/>
    <w:rsid w:val="00F902F4"/>
    <w:rsid w:val="00F9159C"/>
    <w:rsid w:val="00FA005F"/>
    <w:rsid w:val="00FA0812"/>
    <w:rsid w:val="00FB121A"/>
    <w:rsid w:val="00FB5B97"/>
    <w:rsid w:val="00FD7757"/>
    <w:rsid w:val="00FE2973"/>
    <w:rsid w:val="00FE607D"/>
    <w:rsid w:val="00FE6367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3C5F1"/>
  <w15:chartTrackingRefBased/>
  <w15:docId w15:val="{DFA52B27-B0E1-3245-9699-8F42504F5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49C"/>
    <w:pPr>
      <w:keepNext/>
      <w:keepLines/>
      <w:pageBreakBefore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C68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C68"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9C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C68"/>
    <w:rPr>
      <w:rFonts w:eastAsiaTheme="majorEastAsia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2C68"/>
    <w:rPr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3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numPr>
        <w:numId w:val="0"/>
      </w:num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550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enang\Downloads\new%20word\QAWordTemplate_BlackBL_June2024_v2.dotx" TargetMode="External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dd4f8b-4e55-4b0f-90ae-c416a13e2e63">
      <Terms xmlns="http://schemas.microsoft.com/office/infopath/2007/PartnerControls"/>
    </lcf76f155ced4ddcb4097134ff3c332f>
    <TaxCatchAll xmlns="51b58b7f-359e-418a-8fc0-c5d77d026bd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8ECE2E70AB8B46B2C449C81E540480" ma:contentTypeVersion="18" ma:contentTypeDescription="Create a new document." ma:contentTypeScope="" ma:versionID="d9ffd49c04fc9c0865ce7004c993e985">
  <xsd:schema xmlns:xsd="http://www.w3.org/2001/XMLSchema" xmlns:xs="http://www.w3.org/2001/XMLSchema" xmlns:p="http://schemas.microsoft.com/office/2006/metadata/properties" xmlns:ns2="04dd4f8b-4e55-4b0f-90ae-c416a13e2e63" xmlns:ns3="51b58b7f-359e-418a-8fc0-c5d77d026bdc" targetNamespace="http://schemas.microsoft.com/office/2006/metadata/properties" ma:root="true" ma:fieldsID="ccdc2107fd520bd49719624c78f55497" ns2:_="" ns3:_="">
    <xsd:import namespace="04dd4f8b-4e55-4b0f-90ae-c416a13e2e63"/>
    <xsd:import namespace="51b58b7f-359e-418a-8fc0-c5d77d026b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dd4f8b-4e55-4b0f-90ae-c416a13e2e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b58b7f-359e-418a-8fc0-c5d77d026bd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cab36d1-5858-4ca2-a0c9-f8a3e3f82027}" ma:internalName="TaxCatchAll" ma:showField="CatchAllData" ma:web="51b58b7f-359e-418a-8fc0-c5d77d026b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  <ds:schemaRef ds:uri="04dd4f8b-4e55-4b0f-90ae-c416a13e2e63"/>
    <ds:schemaRef ds:uri="51b58b7f-359e-418a-8fc0-c5d77d026bdc"/>
  </ds:schemaRefs>
</ds:datastoreItem>
</file>

<file path=customXml/itemProps3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455007D-314A-46FB-89AA-A909344671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dd4f8b-4e55-4b0f-90ae-c416a13e2e63"/>
    <ds:schemaRef ds:uri="51b58b7f-359e-418a-8fc0-c5d77d026b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9c220797-c337-49f8-b086-a9a24979f728}" enabled="0" method="" siteId="{9c220797-c337-49f8-b086-a9a24979f72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QAWordTemplate_BlackBL_June2024_v2</Template>
  <TotalTime>37</TotalTime>
  <Pages>5</Pages>
  <Words>356</Words>
  <Characters>1691</Characters>
  <Application>Microsoft Office Word</Application>
  <DocSecurity>0</DocSecurity>
  <Lines>56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2007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Renang, Antonia</dc:creator>
  <cp:keywords/>
  <dc:description/>
  <cp:lastModifiedBy>Feist, Ella</cp:lastModifiedBy>
  <cp:revision>39</cp:revision>
  <cp:lastPrinted>2024-06-05T09:35:00Z</cp:lastPrinted>
  <dcterms:created xsi:type="dcterms:W3CDTF">2024-11-04T18:08:00Z</dcterms:created>
  <dcterms:modified xsi:type="dcterms:W3CDTF">2026-09-08T14:37:00Z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0x010100488ECE2E70AB8B46B2C449C81E540480</vt:lpwstr>
  </property>
  <property fmtid="{D5CDD505-2E9C-101B-9397-08002B2CF9AE}" pid="3" name="MediaServiceImageTags">
    <vt:lpwstr/>
  </property>
</Properties>
</file>