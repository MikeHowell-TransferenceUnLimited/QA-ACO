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DA00" w14:textId="5C28EA31" w:rsidR="005F0B6B" w:rsidRPr="0076391F" w:rsidRDefault="0099189B" w:rsidP="00306CC8">
      <w:pPr>
        <w:pStyle w:val="Title"/>
        <w:ind w:left="2410"/>
      </w:pPr>
      <w:r w:rsidRPr="0076391F">
        <w:t>APIs</w:t>
      </w:r>
      <w:r w:rsidR="00F7041D" w:rsidRPr="0076391F">
        <w:t>:</w:t>
      </w:r>
      <w:r w:rsidRPr="0076391F">
        <w:t xml:space="preserve"> HTTP and JSON </w:t>
      </w:r>
      <w:r w:rsidR="00F7041D" w:rsidRPr="0076391F">
        <w:t>l</w:t>
      </w:r>
      <w:r w:rsidRPr="0076391F">
        <w:t>ab</w:t>
      </w:r>
    </w:p>
    <w:p w14:paraId="62331D6C" w14:textId="77777777" w:rsidR="00306CC8" w:rsidRPr="0076391F" w:rsidRDefault="00306CC8" w:rsidP="00306CC8">
      <w:pPr>
        <w:ind w:left="2410"/>
      </w:pPr>
    </w:p>
    <w:p w14:paraId="42B55870" w14:textId="2C0D8291" w:rsidR="00306CC8" w:rsidRPr="0076391F" w:rsidRDefault="0099189B" w:rsidP="00306CC8">
      <w:pPr>
        <w:pStyle w:val="Subtitle"/>
        <w:ind w:left="2410"/>
      </w:pPr>
      <w:r w:rsidRPr="0076391F">
        <w:t>AC0 Landing Zone</w:t>
      </w:r>
    </w:p>
    <w:p w14:paraId="69050321" w14:textId="7A084196" w:rsidR="002A3720" w:rsidRPr="0076391F" w:rsidRDefault="00B14693" w:rsidP="00A31043">
      <w:pPr>
        <w:pStyle w:val="Subtitle"/>
        <w:ind w:left="2268"/>
        <w:sectPr w:rsidR="002A3720" w:rsidRPr="0076391F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76391F">
        <w:drawing>
          <wp:anchor distT="0" distB="0" distL="114300" distR="114300" simplePos="0" relativeHeight="251661312" behindDoc="1" locked="1" layoutInCell="1" allowOverlap="1" wp14:anchorId="29C906B0" wp14:editId="334CA525">
            <wp:simplePos x="0" y="0"/>
            <wp:positionH relativeFrom="column">
              <wp:posOffset>4508500</wp:posOffset>
            </wp:positionH>
            <wp:positionV relativeFrom="paragraph">
              <wp:posOffset>6163945</wp:posOffset>
            </wp:positionV>
            <wp:extent cx="2133600" cy="1079500"/>
            <wp:effectExtent l="0" t="0" r="0" b="635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76391F"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eastAsiaTheme="minorEastAsia" w:hAnsiTheme="minorHAnsi" w:cstheme="minorBidi"/>
          <w:kern w:val="2"/>
          <w:sz w:val="24"/>
          <w:szCs w:val="24"/>
          <w:lang w:val="en-GB"/>
          <w14:ligatures w14:val="standardContextual"/>
        </w:rPr>
        <w:id w:val="-329068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55FC15" w14:textId="31FC3552" w:rsidR="009D3007" w:rsidRPr="0076391F" w:rsidRDefault="009D3007" w:rsidP="00A21BA0">
          <w:pPr>
            <w:pStyle w:val="TOCHeading"/>
            <w:rPr>
              <w:lang w:val="en-GB"/>
            </w:rPr>
          </w:pPr>
          <w:r w:rsidRPr="0076391F">
            <w:rPr>
              <w:lang w:val="en-GB"/>
            </w:rPr>
            <w:t>Contents</w:t>
          </w:r>
        </w:p>
        <w:p w14:paraId="7B3DF786" w14:textId="6FE88A34" w:rsidR="0076391F" w:rsidRDefault="009D3007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r w:rsidRPr="0076391F">
            <w:fldChar w:fldCharType="begin"/>
          </w:r>
          <w:r w:rsidRPr="0076391F">
            <w:instrText xml:space="preserve"> TOC \o "1-4" \h \z \u </w:instrText>
          </w:r>
          <w:r w:rsidRPr="0076391F">
            <w:fldChar w:fldCharType="separate"/>
          </w:r>
          <w:hyperlink w:anchor="_Toc239775773" w:history="1">
            <w:r w:rsidR="0076391F" w:rsidRPr="00D90DB0">
              <w:rPr>
                <w:rStyle w:val="Hyperlink"/>
                <w:rFonts w:ascii="Figtree ExtraBold" w:hAnsi="Figtree ExtraBold"/>
                <w:noProof/>
              </w:rPr>
              <w:t>1.</w:t>
            </w:r>
            <w:r w:rsidR="0076391F"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="0076391F" w:rsidRPr="00D90DB0">
              <w:rPr>
                <w:rStyle w:val="Hyperlink"/>
                <w:noProof/>
              </w:rPr>
              <w:t>Postman</w:t>
            </w:r>
            <w:r w:rsidR="0076391F">
              <w:rPr>
                <w:noProof/>
                <w:webHidden/>
              </w:rPr>
              <w:tab/>
            </w:r>
            <w:r w:rsidR="0076391F">
              <w:rPr>
                <w:noProof/>
                <w:webHidden/>
              </w:rPr>
              <w:fldChar w:fldCharType="begin"/>
            </w:r>
            <w:r w:rsidR="0076391F">
              <w:rPr>
                <w:noProof/>
                <w:webHidden/>
              </w:rPr>
              <w:instrText xml:space="preserve"> PAGEREF _Toc239775773 \h </w:instrText>
            </w:r>
            <w:r w:rsidR="0076391F">
              <w:rPr>
                <w:noProof/>
                <w:webHidden/>
              </w:rPr>
            </w:r>
            <w:r w:rsidR="0076391F">
              <w:rPr>
                <w:noProof/>
                <w:webHidden/>
              </w:rPr>
              <w:fldChar w:fldCharType="separate"/>
            </w:r>
            <w:r w:rsidR="0076391F">
              <w:rPr>
                <w:noProof/>
                <w:webHidden/>
              </w:rPr>
              <w:t>1</w:t>
            </w:r>
            <w:r w:rsidR="0076391F">
              <w:rPr>
                <w:noProof/>
                <w:webHidden/>
              </w:rPr>
              <w:fldChar w:fldCharType="end"/>
            </w:r>
          </w:hyperlink>
        </w:p>
        <w:p w14:paraId="134DB73C" w14:textId="0A10F9A4" w:rsidR="0076391F" w:rsidRDefault="0076391F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5774" w:history="1">
            <w:r w:rsidRPr="00D90DB0">
              <w:rPr>
                <w:rStyle w:val="Hyperlink"/>
                <w:rFonts w:ascii="Figtree" w:hAnsi="Figtree"/>
                <w:noProof/>
              </w:rPr>
              <w:t>1.1.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D90DB0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2D79" w14:textId="3654D65F" w:rsidR="0076391F" w:rsidRDefault="0076391F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5775" w:history="1">
            <w:r w:rsidRPr="00D90DB0">
              <w:rPr>
                <w:rStyle w:val="Hyperlink"/>
                <w:rFonts w:ascii="Figtree" w:hAnsi="Figtree"/>
                <w:noProof/>
              </w:rPr>
              <w:t>1.2.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D90DB0">
              <w:rPr>
                <w:rStyle w:val="Hyperlink"/>
                <w:noProof/>
              </w:rPr>
              <w:t>Creating your first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C4908" w14:textId="6BE3C87B" w:rsidR="0076391F" w:rsidRDefault="0076391F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5776" w:history="1">
            <w:r w:rsidRPr="00D90DB0">
              <w:rPr>
                <w:rStyle w:val="Hyperlink"/>
                <w:rFonts w:ascii="Figtree" w:hAnsi="Figtree"/>
                <w:noProof/>
              </w:rPr>
              <w:t>1.3.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D90DB0">
              <w:rPr>
                <w:rStyle w:val="Hyperlink"/>
                <w:noProof/>
              </w:rPr>
              <w:t>Sending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A9C17" w14:textId="34BEFEA2" w:rsidR="0076391F" w:rsidRDefault="0076391F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5777" w:history="1">
            <w:r w:rsidRPr="00D90DB0">
              <w:rPr>
                <w:rStyle w:val="Hyperlink"/>
                <w:rFonts w:ascii="Figtree ExtraBold" w:hAnsi="Figtree ExtraBold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D90DB0">
              <w:rPr>
                <w:rStyle w:val="Hyperlink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CC36" w14:textId="6472AD6A" w:rsidR="0076391F" w:rsidRDefault="0076391F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5778" w:history="1">
            <w:r w:rsidRPr="00D90DB0">
              <w:rPr>
                <w:rStyle w:val="Hyperlink"/>
                <w:rFonts w:ascii="Figtree" w:hAnsi="Figtree"/>
                <w:noProof/>
              </w:rPr>
              <w:t>2.1.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D90DB0">
              <w:rPr>
                <w:rStyle w:val="Hyperlink"/>
                <w:noProof/>
              </w:rPr>
              <w:t>Get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113C1" w14:textId="5787F736" w:rsidR="0076391F" w:rsidRDefault="0076391F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5779" w:history="1">
            <w:r w:rsidRPr="00D90DB0">
              <w:rPr>
                <w:rStyle w:val="Hyperlink"/>
                <w:rFonts w:ascii="Figtree" w:hAnsi="Figtree"/>
                <w:noProof/>
              </w:rPr>
              <w:t>2.2.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D90DB0">
              <w:rPr>
                <w:rStyle w:val="Hyperlink"/>
                <w:noProof/>
              </w:rPr>
              <w:t>POST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21C0" w14:textId="42DF8850" w:rsidR="009D3007" w:rsidRPr="0076391F" w:rsidRDefault="009D3007">
          <w:r w:rsidRPr="0076391F">
            <w:fldChar w:fldCharType="end"/>
          </w:r>
        </w:p>
      </w:sdtContent>
    </w:sdt>
    <w:p w14:paraId="443389EF" w14:textId="77777777" w:rsidR="009D3007" w:rsidRPr="0076391F" w:rsidRDefault="009D3007" w:rsidP="00A21BA0">
      <w:pPr>
        <w:pStyle w:val="Heading1"/>
        <w:sectPr w:rsidR="009D3007" w:rsidRPr="0076391F" w:rsidSect="002920C8">
          <w:headerReference w:type="default" r:id="rId16"/>
          <w:headerReference w:type="first" r:id="rId17"/>
          <w:footerReference w:type="first" r:id="rId18"/>
          <w:pgSz w:w="11906" w:h="16838"/>
          <w:pgMar w:top="1701" w:right="851" w:bottom="1134" w:left="851" w:header="567" w:footer="397" w:gutter="0"/>
          <w:pgNumType w:fmt="lowerRoman" w:start="1"/>
          <w:cols w:space="708"/>
          <w:docGrid w:linePitch="360"/>
        </w:sectPr>
      </w:pPr>
    </w:p>
    <w:p w14:paraId="7A6C34C8" w14:textId="77777777" w:rsidR="0099189B" w:rsidRPr="0076391F" w:rsidRDefault="0099189B" w:rsidP="00DA44A2">
      <w:pPr>
        <w:pStyle w:val="Heading1"/>
      </w:pPr>
      <w:bookmarkStart w:id="0" w:name="_Toc239775773"/>
      <w:r w:rsidRPr="0076391F">
        <w:lastRenderedPageBreak/>
        <w:t>Postman</w:t>
      </w:r>
      <w:bookmarkEnd w:id="0"/>
    </w:p>
    <w:p w14:paraId="08A5D857" w14:textId="77777777" w:rsidR="0099189B" w:rsidRPr="0076391F" w:rsidRDefault="0099189B" w:rsidP="00DA44A2">
      <w:pPr>
        <w:pStyle w:val="Heading2"/>
      </w:pPr>
      <w:bookmarkStart w:id="1" w:name="_Toc239775774"/>
      <w:r w:rsidRPr="0076391F">
        <w:t>Installation</w:t>
      </w:r>
      <w:bookmarkEnd w:id="1"/>
    </w:p>
    <w:p w14:paraId="039DB13C" w14:textId="46731968" w:rsidR="0099189B" w:rsidRPr="0076391F" w:rsidRDefault="0099189B" w:rsidP="006546AB">
      <w:pPr>
        <w:pStyle w:val="Numberlist"/>
      </w:pPr>
      <w:r w:rsidRPr="0076391F">
        <w:t xml:space="preserve">Start by going to the Postman downloads page: </w:t>
      </w:r>
      <w:hyperlink r:id="rId19" w:tgtFrame="_blank" w:tooltip="https://www.postman.com/downloads/" w:history="1">
        <w:r w:rsidRPr="0076391F">
          <w:rPr>
            <w:rStyle w:val="Hyperlink"/>
          </w:rPr>
          <w:t>Download Postman | Get Started for Free</w:t>
        </w:r>
      </w:hyperlink>
      <w:r w:rsidR="006546AB" w:rsidRPr="0076391F">
        <w:t>.</w:t>
      </w:r>
    </w:p>
    <w:p w14:paraId="3C6D06AB" w14:textId="01D03A8B" w:rsidR="0099189B" w:rsidRPr="0076391F" w:rsidRDefault="0099189B" w:rsidP="0099189B">
      <w:pPr>
        <w:pStyle w:val="Numberlist"/>
      </w:pPr>
      <w:r w:rsidRPr="0076391F">
        <w:t xml:space="preserve">Click on the </w:t>
      </w:r>
      <w:r w:rsidRPr="0076391F">
        <w:rPr>
          <w:b/>
          <w:bCs/>
        </w:rPr>
        <w:t xml:space="preserve">Windows x64 </w:t>
      </w:r>
      <w:r w:rsidRPr="0076391F">
        <w:t>button to initiate the download</w:t>
      </w:r>
      <w:r w:rsidR="006546AB"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>.</w:t>
      </w:r>
      <w:r w:rsidRPr="0076391F">
        <w:drawing>
          <wp:inline distT="0" distB="0" distL="0" distR="0" wp14:anchorId="53ECBF20" wp14:editId="19FF7B15">
            <wp:extent cx="5664342" cy="3079750"/>
            <wp:effectExtent l="0" t="0" r="0" b="6350"/>
            <wp:docPr id="2104993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894" cy="308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FB07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</w:pPr>
    </w:p>
    <w:p w14:paraId="2D6C2320" w14:textId="31140FFD" w:rsidR="0099189B" w:rsidRPr="0076391F" w:rsidRDefault="0099189B" w:rsidP="006546AB">
      <w:pPr>
        <w:pStyle w:val="Numberlist"/>
        <w:rPr>
          <w:lang w:eastAsia="en-GB"/>
        </w:rPr>
      </w:pPr>
      <w:r w:rsidRPr="0076391F">
        <w:rPr>
          <w:lang w:eastAsia="en-GB"/>
        </w:rPr>
        <w:t>Postman should open automatically</w:t>
      </w:r>
      <w:r w:rsidR="006546AB" w:rsidRPr="0076391F">
        <w:rPr>
          <w:lang w:eastAsia="en-GB"/>
        </w:rPr>
        <w:t>,</w:t>
      </w:r>
      <w:r w:rsidRPr="0076391F">
        <w:rPr>
          <w:lang w:eastAsia="en-GB"/>
        </w:rPr>
        <w:t xml:space="preserve"> but if not simply double click on the Postman executable in your downloads folder: </w:t>
      </w:r>
      <w:r w:rsidRPr="0076391F">
        <w:rPr>
          <w:lang w:eastAsia="en-GB"/>
        </w:rPr>
        <w:drawing>
          <wp:inline distT="0" distB="0" distL="0" distR="0" wp14:anchorId="11957312" wp14:editId="55ED5CA8">
            <wp:extent cx="5685183" cy="2018007"/>
            <wp:effectExtent l="0" t="0" r="0" b="1905"/>
            <wp:docPr id="160804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824" cy="202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46C6" w14:textId="77777777" w:rsidR="006546AB" w:rsidRPr="0076391F" w:rsidRDefault="006546AB" w:rsidP="006546AB">
      <w:pPr>
        <w:pStyle w:val="Numberlist"/>
        <w:numPr>
          <w:ilvl w:val="0"/>
          <w:numId w:val="0"/>
        </w:numPr>
        <w:rPr>
          <w:lang w:eastAsia="en-GB"/>
        </w:rPr>
      </w:pPr>
    </w:p>
    <w:p w14:paraId="26AE4A0B" w14:textId="690147D0" w:rsidR="0099189B" w:rsidRPr="0076391F" w:rsidRDefault="0099189B" w:rsidP="006546AB">
      <w:pPr>
        <w:pStyle w:val="Numberlist"/>
        <w:rPr>
          <w:lang w:eastAsia="en-GB"/>
        </w:rPr>
      </w:pPr>
      <w:r w:rsidRPr="0076391F">
        <w:rPr>
          <w:lang w:eastAsia="en-GB"/>
        </w:rPr>
        <w:t>When the Postman app opens</w:t>
      </w:r>
      <w:r w:rsidR="006546AB" w:rsidRPr="0076391F">
        <w:rPr>
          <w:lang w:eastAsia="en-GB"/>
        </w:rPr>
        <w:t>,</w:t>
      </w:r>
      <w:r w:rsidRPr="0076391F">
        <w:rPr>
          <w:lang w:eastAsia="en-GB"/>
        </w:rPr>
        <w:t xml:space="preserve"> you will be prompted to sign up for an account</w:t>
      </w:r>
      <w:r w:rsidR="006546AB" w:rsidRPr="0076391F">
        <w:rPr>
          <w:lang w:eastAsia="en-GB"/>
        </w:rPr>
        <w:t>. S</w:t>
      </w:r>
      <w:r w:rsidRPr="0076391F">
        <w:rPr>
          <w:lang w:eastAsia="en-GB"/>
        </w:rPr>
        <w:t xml:space="preserve">imply click </w:t>
      </w:r>
      <w:r w:rsidR="006546AB" w:rsidRPr="0076391F">
        <w:rPr>
          <w:lang w:eastAsia="en-GB"/>
        </w:rPr>
        <w:t>‘</w:t>
      </w:r>
      <w:r w:rsidRPr="0076391F">
        <w:rPr>
          <w:lang w:eastAsia="en-GB"/>
        </w:rPr>
        <w:t>Continue without account</w:t>
      </w:r>
      <w:r w:rsidR="006546AB" w:rsidRPr="0076391F">
        <w:rPr>
          <w:lang w:eastAsia="en-GB"/>
        </w:rPr>
        <w:t>’</w:t>
      </w:r>
      <w:r w:rsidRPr="0076391F">
        <w:rPr>
          <w:lang w:eastAsia="en-GB"/>
        </w:rPr>
        <w:t xml:space="preserve"> for now?</w:t>
      </w:r>
    </w:p>
    <w:p w14:paraId="65A0599E" w14:textId="712CF68A" w:rsidR="00B17FA2" w:rsidRPr="0076391F" w:rsidRDefault="00B17FA2" w:rsidP="00B17FA2">
      <w:pPr>
        <w:pStyle w:val="Numberlist"/>
      </w:pPr>
      <w:r w:rsidRPr="0076391F">
        <w:lastRenderedPageBreak/>
        <w:t>Open the ‘lightweight API client’</w:t>
      </w:r>
      <w:r w:rsidR="006546AB" w:rsidRPr="0076391F">
        <w:t>:</w:t>
      </w:r>
      <w:r w:rsidRPr="0076391F">
        <w:t xml:space="preserve"> </w:t>
      </w:r>
      <w:r w:rsidRPr="0076391F">
        <w:drawing>
          <wp:inline distT="0" distB="0" distL="0" distR="0" wp14:anchorId="4EDF3FD3" wp14:editId="4AC0B9B7">
            <wp:extent cx="5394537" cy="3371850"/>
            <wp:effectExtent l="0" t="0" r="0" b="0"/>
            <wp:docPr id="13671365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371" cy="337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C32C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</w:pPr>
    </w:p>
    <w:p w14:paraId="5B92E0E1" w14:textId="22756913" w:rsidR="00B17FA2" w:rsidRPr="0076391F" w:rsidRDefault="00B17FA2" w:rsidP="00B17FA2">
      <w:pPr>
        <w:pStyle w:val="Numberlist"/>
      </w:pPr>
      <w:r w:rsidRPr="0076391F">
        <w:t>You should now see this screen:</w:t>
      </w:r>
      <w:r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 xml:space="preserve"> </w:t>
      </w:r>
      <w:r w:rsidRPr="0076391F">
        <w:drawing>
          <wp:inline distT="0" distB="0" distL="0" distR="0" wp14:anchorId="3B9EF111" wp14:editId="55FFA098">
            <wp:extent cx="5372366" cy="2921000"/>
            <wp:effectExtent l="0" t="0" r="0" b="0"/>
            <wp:docPr id="1222638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235" cy="2927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2976" w14:textId="318F5062" w:rsidR="0099189B" w:rsidRPr="0076391F" w:rsidRDefault="00B17FA2" w:rsidP="00B17FA2">
      <w:pPr>
        <w:pStyle w:val="Heading2"/>
      </w:pPr>
      <w:bookmarkStart w:id="2" w:name="_Toc239775775"/>
      <w:r w:rsidRPr="0076391F">
        <w:lastRenderedPageBreak/>
        <w:t>Creating your first request</w:t>
      </w:r>
      <w:bookmarkEnd w:id="2"/>
    </w:p>
    <w:p w14:paraId="541F48CC" w14:textId="34949202" w:rsidR="00B17FA2" w:rsidRPr="0076391F" w:rsidRDefault="00B17FA2" w:rsidP="006546AB">
      <w:pPr>
        <w:pStyle w:val="Numberlist"/>
        <w:numPr>
          <w:ilvl w:val="0"/>
          <w:numId w:val="21"/>
        </w:numPr>
      </w:pPr>
      <w:r w:rsidRPr="0076391F">
        <w:t xml:space="preserve">First click the little </w:t>
      </w:r>
      <w:r w:rsidRPr="0076391F">
        <w:rPr>
          <w:b/>
          <w:bCs/>
        </w:rPr>
        <w:t xml:space="preserve">+ </w:t>
      </w:r>
      <w:r w:rsidRPr="0076391F">
        <w:t>in the top-left to create a new tab</w:t>
      </w:r>
      <w:r w:rsidR="006546AB" w:rsidRPr="0076391F">
        <w:t>.</w:t>
      </w:r>
      <w:r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 xml:space="preserve"> </w:t>
      </w:r>
      <w:r w:rsidRPr="0076391F">
        <w:drawing>
          <wp:inline distT="0" distB="0" distL="0" distR="0" wp14:anchorId="3849B3B5" wp14:editId="455B2DFA">
            <wp:extent cx="5245100" cy="2851805"/>
            <wp:effectExtent l="0" t="0" r="0" b="5715"/>
            <wp:docPr id="16149904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15" cy="285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E05B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</w:pPr>
    </w:p>
    <w:p w14:paraId="65B85BF0" w14:textId="3B68D9D5" w:rsidR="00B17FA2" w:rsidRPr="0076391F" w:rsidRDefault="00B17FA2" w:rsidP="00757EB0">
      <w:pPr>
        <w:pStyle w:val="Numberlist"/>
      </w:pPr>
      <w:r w:rsidRPr="0076391F">
        <w:t>You should now see this screen:</w:t>
      </w:r>
      <w:r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 xml:space="preserve"> </w:t>
      </w:r>
      <w:r w:rsidRPr="0076391F">
        <w:drawing>
          <wp:inline distT="0" distB="0" distL="0" distR="0" wp14:anchorId="12D08CDB" wp14:editId="41C8F860">
            <wp:extent cx="5280355" cy="2870973"/>
            <wp:effectExtent l="0" t="0" r="0" b="5715"/>
            <wp:docPr id="17274359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65" cy="288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0C8FC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</w:pPr>
    </w:p>
    <w:p w14:paraId="4038EC49" w14:textId="76913173" w:rsidR="00B17FA2" w:rsidRPr="0076391F" w:rsidRDefault="00B17FA2" w:rsidP="00B17FA2">
      <w:pPr>
        <w:pStyle w:val="Numberlist"/>
        <w:rPr>
          <w:b/>
          <w:bCs/>
        </w:rPr>
      </w:pPr>
      <w:r w:rsidRPr="0076391F">
        <w:t xml:space="preserve"> Copy this URL and paste it into the bar at the top</w:t>
      </w:r>
      <w:r w:rsidR="006546AB" w:rsidRPr="0076391F">
        <w:t>:</w:t>
      </w:r>
      <w:r w:rsidRPr="0076391F">
        <w:t xml:space="preserve"> </w:t>
      </w:r>
      <w:hyperlink r:id="rId26" w:history="1">
        <w:r w:rsidR="006546AB" w:rsidRPr="0076391F">
          <w:rPr>
            <w:rStyle w:val="Hyperlink"/>
          </w:rPr>
          <w:t>https://api.restful-api.dev/objects</w:t>
        </w:r>
      </w:hyperlink>
      <w:r w:rsidR="006546AB" w:rsidRPr="0076391F">
        <w:t xml:space="preserve"> </w:t>
      </w:r>
      <w:r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 xml:space="preserve"> </w:t>
      </w:r>
      <w:r w:rsidRPr="0076391F">
        <w:rPr>
          <w:b/>
          <w:bCs/>
        </w:rPr>
        <w:drawing>
          <wp:inline distT="0" distB="0" distL="0" distR="0" wp14:anchorId="643FCF12" wp14:editId="4207D6D1">
            <wp:extent cx="5295569" cy="1203336"/>
            <wp:effectExtent l="0" t="0" r="635" b="0"/>
            <wp:docPr id="17892165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557" cy="120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4DBD" w14:textId="6131AB9D" w:rsidR="009D5459" w:rsidRPr="0076391F" w:rsidRDefault="00B17FA2" w:rsidP="009D5459">
      <w:pPr>
        <w:pStyle w:val="Numberlist"/>
      </w:pPr>
      <w:r w:rsidRPr="0076391F">
        <w:lastRenderedPageBreak/>
        <w:t xml:space="preserve"> Now hit </w:t>
      </w:r>
      <w:r w:rsidRPr="0076391F">
        <w:rPr>
          <w:b/>
          <w:bCs/>
        </w:rPr>
        <w:t xml:space="preserve">Send </w:t>
      </w:r>
      <w:r w:rsidRPr="0076391F">
        <w:t>and review the response</w:t>
      </w:r>
      <w:r w:rsidR="006546AB" w:rsidRPr="0076391F">
        <w:t>.</w:t>
      </w:r>
      <w:r w:rsidR="009D5459"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 xml:space="preserve"> </w:t>
      </w:r>
      <w:r w:rsidR="009D5459" w:rsidRPr="0076391F">
        <w:drawing>
          <wp:inline distT="0" distB="0" distL="0" distR="0" wp14:anchorId="1428A2CD" wp14:editId="2220090C">
            <wp:extent cx="5397532" cy="3025444"/>
            <wp:effectExtent l="0" t="0" r="0" b="3810"/>
            <wp:docPr id="1908025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100" cy="303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6979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</w:pPr>
    </w:p>
    <w:p w14:paraId="255FA3E2" w14:textId="153266E6" w:rsidR="006546AB" w:rsidRPr="0076391F" w:rsidRDefault="009D5459" w:rsidP="006546AB">
      <w:pPr>
        <w:pStyle w:val="Numberlist"/>
        <w:rPr>
          <w:b/>
          <w:bCs/>
        </w:rPr>
      </w:pPr>
      <w:r w:rsidRPr="0076391F">
        <w:t xml:space="preserve"> You should see a JSON array containing a list of products and to the top right a status of </w:t>
      </w:r>
      <w:r w:rsidRPr="0076391F">
        <w:rPr>
          <w:b/>
          <w:bCs/>
        </w:rPr>
        <w:t>200 OK</w:t>
      </w:r>
      <w:r w:rsidR="006546AB" w:rsidRPr="0076391F">
        <w:t>.</w:t>
      </w:r>
    </w:p>
    <w:p w14:paraId="4FBBA9BD" w14:textId="3372DC84" w:rsidR="009D5459" w:rsidRPr="0076391F" w:rsidRDefault="009D5459" w:rsidP="006546AB"/>
    <w:p w14:paraId="4B5746FC" w14:textId="5B86B6BD" w:rsidR="00B17FA2" w:rsidRPr="0076391F" w:rsidRDefault="009D5459" w:rsidP="009D5459">
      <w:pPr>
        <w:pStyle w:val="Heading2"/>
      </w:pPr>
      <w:bookmarkStart w:id="3" w:name="_Toc239775776"/>
      <w:r w:rsidRPr="0076391F">
        <w:t>Sending data</w:t>
      </w:r>
      <w:bookmarkEnd w:id="3"/>
    </w:p>
    <w:p w14:paraId="32F90891" w14:textId="55BE832E" w:rsidR="009D5459" w:rsidRPr="0076391F" w:rsidRDefault="009D5459" w:rsidP="009D5459">
      <w:r w:rsidRPr="0076391F">
        <w:t>In the previous exercise we looked at how to fetch data from an API</w:t>
      </w:r>
      <w:r w:rsidR="006546AB" w:rsidRPr="0076391F">
        <w:t>. N</w:t>
      </w:r>
      <w:r w:rsidRPr="0076391F">
        <w:t>ow we are going to send some data</w:t>
      </w:r>
      <w:r w:rsidR="006546AB" w:rsidRPr="0076391F">
        <w:t>.</w:t>
      </w:r>
    </w:p>
    <w:p w14:paraId="7D9C3B5E" w14:textId="77777777" w:rsidR="006546AB" w:rsidRPr="0076391F" w:rsidRDefault="009D5459" w:rsidP="0076391F">
      <w:pPr>
        <w:pStyle w:val="Numberlist"/>
        <w:numPr>
          <w:ilvl w:val="0"/>
          <w:numId w:val="24"/>
        </w:numPr>
      </w:pPr>
      <w:r w:rsidRPr="0076391F">
        <w:t xml:space="preserve">Hit the </w:t>
      </w:r>
      <w:r w:rsidRPr="0076391F">
        <w:rPr>
          <w:b/>
          <w:bCs/>
        </w:rPr>
        <w:t xml:space="preserve">+ </w:t>
      </w:r>
      <w:r w:rsidRPr="0076391F">
        <w:t>again to create a second tab</w:t>
      </w:r>
      <w:r w:rsidR="006546AB" w:rsidRPr="0076391F">
        <w:t>.</w:t>
      </w:r>
    </w:p>
    <w:p w14:paraId="62E3944A" w14:textId="77777777" w:rsidR="006546AB" w:rsidRPr="0076391F" w:rsidRDefault="009D5459" w:rsidP="006546AB">
      <w:pPr>
        <w:pStyle w:val="Numberlist"/>
        <w:numPr>
          <w:ilvl w:val="0"/>
          <w:numId w:val="0"/>
        </w:numPr>
        <w:ind w:left="851"/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</w:pPr>
      <w:r w:rsidRPr="0076391F">
        <w:drawing>
          <wp:inline distT="0" distB="0" distL="0" distR="0" wp14:anchorId="1D59B907" wp14:editId="7AD395A0">
            <wp:extent cx="5422790" cy="2465871"/>
            <wp:effectExtent l="0" t="0" r="6985" b="0"/>
            <wp:docPr id="3127211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16" cy="246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 xml:space="preserve"> </w:t>
      </w:r>
    </w:p>
    <w:p w14:paraId="600860BB" w14:textId="3A6C2C12" w:rsidR="009D5459" w:rsidRPr="0076391F" w:rsidRDefault="009D5459" w:rsidP="006546AB">
      <w:pPr>
        <w:pStyle w:val="Numberlist"/>
        <w:numPr>
          <w:ilvl w:val="0"/>
          <w:numId w:val="0"/>
        </w:numPr>
        <w:ind w:left="851"/>
      </w:pPr>
      <w:r w:rsidRPr="0076391F">
        <w:lastRenderedPageBreak/>
        <w:drawing>
          <wp:inline distT="0" distB="0" distL="0" distR="0" wp14:anchorId="3318F8AA" wp14:editId="38BB0C4C">
            <wp:extent cx="5422790" cy="1854790"/>
            <wp:effectExtent l="0" t="0" r="6985" b="0"/>
            <wp:docPr id="2175464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91" cy="186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34BB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</w:pPr>
    </w:p>
    <w:p w14:paraId="5FFD008C" w14:textId="46A1BCF6" w:rsidR="009D5459" w:rsidRPr="0076391F" w:rsidRDefault="009D5459" w:rsidP="009D5459">
      <w:pPr>
        <w:pStyle w:val="Numberlist"/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</w:pPr>
      <w:r w:rsidRPr="0076391F">
        <w:t xml:space="preserve">Now change </w:t>
      </w:r>
      <w:r w:rsidRPr="0076391F">
        <w:rPr>
          <w:b/>
          <w:bCs/>
        </w:rPr>
        <w:t xml:space="preserve">GET </w:t>
      </w:r>
      <w:r w:rsidRPr="0076391F">
        <w:t xml:space="preserve">to </w:t>
      </w:r>
      <w:r w:rsidRPr="0076391F">
        <w:rPr>
          <w:b/>
          <w:bCs/>
        </w:rPr>
        <w:t>POST</w:t>
      </w:r>
      <w:r w:rsidR="006546AB" w:rsidRPr="0076391F">
        <w:t>. T</w:t>
      </w:r>
      <w:r w:rsidRPr="0076391F">
        <w:t>his will allow you to send data with your request</w:t>
      </w:r>
      <w:r w:rsid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>.</w:t>
      </w:r>
      <w:r w:rsidRPr="0076391F">
        <w:drawing>
          <wp:inline distT="0" distB="0" distL="0" distR="0" wp14:anchorId="7CB703F8" wp14:editId="6762E828">
            <wp:extent cx="4635140" cy="3352800"/>
            <wp:effectExtent l="0" t="0" r="0" b="0"/>
            <wp:docPr id="19144756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784" cy="335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 xml:space="preserve"> </w:t>
      </w:r>
      <w:r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drawing>
          <wp:inline distT="0" distB="0" distL="0" distR="0" wp14:anchorId="4710DE0A" wp14:editId="55E8D329">
            <wp:extent cx="4635462" cy="2343150"/>
            <wp:effectExtent l="0" t="0" r="0" b="0"/>
            <wp:docPr id="12327364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423" cy="234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8039" w14:textId="20E6ECA8" w:rsidR="009D5459" w:rsidRPr="0076391F" w:rsidRDefault="009D5459" w:rsidP="009D5459">
      <w:pPr>
        <w:pStyle w:val="Numberlist"/>
        <w:rPr>
          <w:b/>
          <w:bCs/>
        </w:rPr>
      </w:pPr>
      <w:r w:rsidRPr="0076391F">
        <w:lastRenderedPageBreak/>
        <w:t>Copy this URL and paste it into the bar at the top</w:t>
      </w:r>
      <w:r w:rsidR="006546AB" w:rsidRPr="0076391F">
        <w:t>:</w:t>
      </w:r>
      <w:r w:rsidRPr="0076391F">
        <w:t xml:space="preserve"> </w:t>
      </w:r>
      <w:hyperlink r:id="rId33" w:history="1">
        <w:r w:rsidR="006546AB" w:rsidRPr="0076391F">
          <w:rPr>
            <w:rStyle w:val="Hyperlink"/>
          </w:rPr>
          <w:t>https://api.restful-api.dev/objects</w:t>
        </w:r>
      </w:hyperlink>
      <w:r w:rsidR="006546AB" w:rsidRPr="0076391F">
        <w:t xml:space="preserve"> </w:t>
      </w:r>
      <w:r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 xml:space="preserve"> </w:t>
      </w:r>
      <w:r w:rsidR="006546AB"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 xml:space="preserve"> </w:t>
      </w:r>
      <w:r w:rsidRPr="0076391F">
        <w:rPr>
          <w:b/>
          <w:bCs/>
        </w:rPr>
        <w:drawing>
          <wp:inline distT="0" distB="0" distL="0" distR="0" wp14:anchorId="26F8B9BE" wp14:editId="43101478">
            <wp:extent cx="5268515" cy="2298700"/>
            <wp:effectExtent l="0" t="0" r="8890" b="6350"/>
            <wp:docPr id="6484853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736" cy="230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C5A4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  <w:rPr>
          <w:b/>
          <w:bCs/>
        </w:rPr>
      </w:pPr>
    </w:p>
    <w:p w14:paraId="1754D15F" w14:textId="7B735850" w:rsidR="009D5459" w:rsidRPr="0076391F" w:rsidRDefault="009D5459" w:rsidP="009D5459">
      <w:pPr>
        <w:pStyle w:val="Numberlist"/>
      </w:pPr>
      <w:r w:rsidRPr="0076391F">
        <w:t xml:space="preserve"> Now select the </w:t>
      </w:r>
      <w:r w:rsidRPr="0076391F">
        <w:rPr>
          <w:b/>
          <w:bCs/>
        </w:rPr>
        <w:t>Body</w:t>
      </w:r>
      <w:r w:rsidRPr="0076391F">
        <w:t xml:space="preserve"> and </w:t>
      </w:r>
      <w:r w:rsidRPr="0076391F">
        <w:rPr>
          <w:b/>
          <w:bCs/>
        </w:rPr>
        <w:t xml:space="preserve">raw </w:t>
      </w:r>
      <w:r w:rsidRPr="0076391F">
        <w:t>tabs</w:t>
      </w:r>
      <w:r w:rsidR="006546AB" w:rsidRPr="0076391F">
        <w:t>. T</w:t>
      </w:r>
      <w:r w:rsidRPr="0076391F">
        <w:t>his will allow you to type in the data for your request body</w:t>
      </w:r>
      <w:r w:rsidR="0076391F">
        <w:t>.</w:t>
      </w:r>
      <w:r w:rsidRPr="0076391F">
        <w:drawing>
          <wp:inline distT="0" distB="0" distL="0" distR="0" wp14:anchorId="6151B9E1" wp14:editId="3AA47E7A">
            <wp:extent cx="5327650" cy="2244045"/>
            <wp:effectExtent l="0" t="0" r="6350" b="4445"/>
            <wp:docPr id="4797383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99" cy="224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BAED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</w:pPr>
    </w:p>
    <w:p w14:paraId="4C837751" w14:textId="77777777" w:rsidR="006546AB" w:rsidRPr="0076391F" w:rsidRDefault="009D5459" w:rsidP="006546AB">
      <w:pPr>
        <w:pStyle w:val="Numberlist"/>
      </w:pPr>
      <w:r w:rsidRPr="0076391F">
        <w:t xml:space="preserve">Change </w:t>
      </w:r>
      <w:r w:rsidRPr="0076391F">
        <w:rPr>
          <w:b/>
          <w:bCs/>
        </w:rPr>
        <w:t xml:space="preserve">Text </w:t>
      </w:r>
      <w:r w:rsidRPr="0076391F">
        <w:t xml:space="preserve">to </w:t>
      </w:r>
      <w:r w:rsidRPr="0076391F">
        <w:rPr>
          <w:b/>
          <w:bCs/>
        </w:rPr>
        <w:t xml:space="preserve">JSON </w:t>
      </w:r>
      <w:r w:rsidRPr="0076391F">
        <w:t>as this is the actual data format we will be using</w:t>
      </w:r>
      <w:r w:rsidR="006546AB"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>.</w:t>
      </w:r>
    </w:p>
    <w:p w14:paraId="6A85406E" w14:textId="77777777" w:rsidR="006546AB" w:rsidRPr="0076391F" w:rsidRDefault="006546AB" w:rsidP="006546AB">
      <w:pPr>
        <w:pStyle w:val="ListParagraph"/>
      </w:pPr>
    </w:p>
    <w:p w14:paraId="184D8625" w14:textId="24683344" w:rsidR="009D5459" w:rsidRPr="0076391F" w:rsidRDefault="009D5459" w:rsidP="006546AB">
      <w:pPr>
        <w:pStyle w:val="Numberlist"/>
        <w:numPr>
          <w:ilvl w:val="0"/>
          <w:numId w:val="0"/>
        </w:numPr>
        <w:ind w:left="851"/>
      </w:pPr>
      <w:r w:rsidRPr="0076391F">
        <w:lastRenderedPageBreak/>
        <w:drawing>
          <wp:inline distT="0" distB="0" distL="0" distR="0" wp14:anchorId="0511D60E" wp14:editId="24DC8344">
            <wp:extent cx="5327650" cy="2707161"/>
            <wp:effectExtent l="0" t="0" r="6350" b="0"/>
            <wp:docPr id="12560042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558" cy="271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F045A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</w:pPr>
    </w:p>
    <w:p w14:paraId="376AA1E1" w14:textId="66F69D52" w:rsidR="009D5459" w:rsidRPr="0076391F" w:rsidRDefault="00EA4EA6" w:rsidP="00EA4EA6">
      <w:pPr>
        <w:pStyle w:val="Numberlist"/>
      </w:pPr>
      <w:r w:rsidRPr="0076391F"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FE2F2E" wp14:editId="7F7C8005">
                <wp:simplePos x="0" y="0"/>
                <wp:positionH relativeFrom="column">
                  <wp:posOffset>2482215</wp:posOffset>
                </wp:positionH>
                <wp:positionV relativeFrom="paragraph">
                  <wp:posOffset>37465</wp:posOffset>
                </wp:positionV>
                <wp:extent cx="2825750" cy="305435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305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DFF54" w14:textId="7D4D5028" w:rsidR="00EA4EA6" w:rsidRPr="0076391F" w:rsidRDefault="00EA4EA6" w:rsidP="00EA4EA6">
                            <w:r w:rsidRPr="0076391F">
                              <w:t>{</w:t>
                            </w:r>
                          </w:p>
                          <w:p w14:paraId="26292D95" w14:textId="77777777" w:rsidR="00EA4EA6" w:rsidRPr="0076391F" w:rsidRDefault="00EA4EA6" w:rsidP="00EA4EA6">
                            <w:r w:rsidRPr="0076391F">
                              <w:t>  "name": "Google Pixel 8",</w:t>
                            </w:r>
                          </w:p>
                          <w:p w14:paraId="14C66E78" w14:textId="77777777" w:rsidR="00EA4EA6" w:rsidRPr="0076391F" w:rsidRDefault="00EA4EA6" w:rsidP="00EA4EA6">
                            <w:r w:rsidRPr="0076391F">
                              <w:t>  "data": {</w:t>
                            </w:r>
                          </w:p>
                          <w:p w14:paraId="1B88B40F" w14:textId="77777777" w:rsidR="00EA4EA6" w:rsidRPr="0076391F" w:rsidRDefault="00EA4EA6" w:rsidP="00EA4EA6">
                            <w:r w:rsidRPr="0076391F">
                              <w:t>    "year": 2023,</w:t>
                            </w:r>
                          </w:p>
                          <w:p w14:paraId="66705B58" w14:textId="77777777" w:rsidR="00EA4EA6" w:rsidRPr="0076391F" w:rsidRDefault="00EA4EA6" w:rsidP="00EA4EA6">
                            <w:r w:rsidRPr="0076391F">
                              <w:t>    "price": 189.99,</w:t>
                            </w:r>
                          </w:p>
                          <w:p w14:paraId="7F6D2C23" w14:textId="77777777" w:rsidR="00EA4EA6" w:rsidRPr="0076391F" w:rsidRDefault="00EA4EA6" w:rsidP="00EA4EA6">
                            <w:r w:rsidRPr="0076391F">
                              <w:t>    "colour": "black",</w:t>
                            </w:r>
                          </w:p>
                          <w:p w14:paraId="1A432D82" w14:textId="77777777" w:rsidR="00EA4EA6" w:rsidRPr="0076391F" w:rsidRDefault="00EA4EA6" w:rsidP="00EA4EA6">
                            <w:r w:rsidRPr="0076391F">
                              <w:t>    "capacity": "128GB"</w:t>
                            </w:r>
                          </w:p>
                          <w:p w14:paraId="1E359232" w14:textId="77777777" w:rsidR="00EA4EA6" w:rsidRPr="0076391F" w:rsidRDefault="00EA4EA6" w:rsidP="00EA4EA6">
                            <w:r w:rsidRPr="0076391F">
                              <w:t>  }</w:t>
                            </w:r>
                          </w:p>
                          <w:p w14:paraId="083643F6" w14:textId="77777777" w:rsidR="00EA4EA6" w:rsidRPr="0076391F" w:rsidRDefault="00EA4EA6" w:rsidP="00EA4EA6">
                            <w:r w:rsidRPr="0076391F">
                              <w:t>}</w:t>
                            </w:r>
                          </w:p>
                          <w:p w14:paraId="4B564E2C" w14:textId="0100230D" w:rsidR="00EA4EA6" w:rsidRPr="0076391F" w:rsidRDefault="00EA4E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E2F2E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195.45pt;margin-top:2.95pt;width:222.5pt;height:24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">
                <v:textbox>
                  <w:txbxContent>
                    <w:p w14:paraId="58ADFF54" w14:textId="7D4D5028" w:rsidR="00EA4EA6" w:rsidRPr="0076391F" w:rsidRDefault="00EA4EA6" w:rsidP="00EA4EA6">
                      <w:r w:rsidRPr="0076391F">
                        <w:t>{</w:t>
                      </w:r>
                    </w:p>
                    <w:p w14:paraId="26292D95" w14:textId="77777777" w:rsidR="00EA4EA6" w:rsidRPr="0076391F" w:rsidRDefault="00EA4EA6" w:rsidP="00EA4EA6">
                      <w:r w:rsidRPr="0076391F">
                        <w:t>  "name": "Google Pixel 8",</w:t>
                      </w:r>
                    </w:p>
                    <w:p w14:paraId="14C66E78" w14:textId="77777777" w:rsidR="00EA4EA6" w:rsidRPr="0076391F" w:rsidRDefault="00EA4EA6" w:rsidP="00EA4EA6">
                      <w:r w:rsidRPr="0076391F">
                        <w:t>  "data": {</w:t>
                      </w:r>
                    </w:p>
                    <w:p w14:paraId="1B88B40F" w14:textId="77777777" w:rsidR="00EA4EA6" w:rsidRPr="0076391F" w:rsidRDefault="00EA4EA6" w:rsidP="00EA4EA6">
                      <w:r w:rsidRPr="0076391F">
                        <w:t>    "year": 2023,</w:t>
                      </w:r>
                    </w:p>
                    <w:p w14:paraId="66705B58" w14:textId="77777777" w:rsidR="00EA4EA6" w:rsidRPr="0076391F" w:rsidRDefault="00EA4EA6" w:rsidP="00EA4EA6">
                      <w:r w:rsidRPr="0076391F">
                        <w:t>    "price": 189.99,</w:t>
                      </w:r>
                    </w:p>
                    <w:p w14:paraId="7F6D2C23" w14:textId="77777777" w:rsidR="00EA4EA6" w:rsidRPr="0076391F" w:rsidRDefault="00EA4EA6" w:rsidP="00EA4EA6">
                      <w:r w:rsidRPr="0076391F">
                        <w:t>    "colour": "black",</w:t>
                      </w:r>
                    </w:p>
                    <w:p w14:paraId="1A432D82" w14:textId="77777777" w:rsidR="00EA4EA6" w:rsidRPr="0076391F" w:rsidRDefault="00EA4EA6" w:rsidP="00EA4EA6">
                      <w:r w:rsidRPr="0076391F">
                        <w:t>    "capacity": "128GB"</w:t>
                      </w:r>
                    </w:p>
                    <w:p w14:paraId="1E359232" w14:textId="77777777" w:rsidR="00EA4EA6" w:rsidRPr="0076391F" w:rsidRDefault="00EA4EA6" w:rsidP="00EA4EA6">
                      <w:r w:rsidRPr="0076391F">
                        <w:t>  }</w:t>
                      </w:r>
                    </w:p>
                    <w:p w14:paraId="083643F6" w14:textId="77777777" w:rsidR="00EA4EA6" w:rsidRPr="0076391F" w:rsidRDefault="00EA4EA6" w:rsidP="00EA4EA6">
                      <w:r w:rsidRPr="0076391F">
                        <w:t>}</w:t>
                      </w:r>
                    </w:p>
                    <w:p w14:paraId="4B564E2C" w14:textId="0100230D" w:rsidR="00EA4EA6" w:rsidRPr="0076391F" w:rsidRDefault="00EA4EA6"/>
                  </w:txbxContent>
                </v:textbox>
                <w10:wrap type="square"/>
              </v:shape>
            </w:pict>
          </mc:Fallback>
        </mc:AlternateContent>
      </w:r>
      <w:r w:rsidRPr="0076391F">
        <w:t>Paste in this data:</w:t>
      </w:r>
    </w:p>
    <w:p w14:paraId="33C24183" w14:textId="638D552F" w:rsidR="00EA4EA6" w:rsidRPr="0076391F" w:rsidRDefault="00EA4EA6" w:rsidP="00EA4EA6">
      <w:pPr>
        <w:pStyle w:val="Numberlist"/>
        <w:numPr>
          <w:ilvl w:val="0"/>
          <w:numId w:val="0"/>
        </w:numPr>
        <w:ind w:left="851"/>
      </w:pPr>
      <w:r w:rsidRPr="0076391F">
        <w:lastRenderedPageBreak/>
        <w:drawing>
          <wp:inline distT="0" distB="0" distL="0" distR="0" wp14:anchorId="417800C4" wp14:editId="7720A112">
            <wp:extent cx="5232400" cy="2946430"/>
            <wp:effectExtent l="0" t="0" r="6350" b="6350"/>
            <wp:docPr id="17417928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225" cy="294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4D70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</w:pPr>
    </w:p>
    <w:p w14:paraId="27F4E648" w14:textId="10F46869" w:rsidR="00EA4EA6" w:rsidRPr="0076391F" w:rsidRDefault="00EA4EA6" w:rsidP="00EA4EA6">
      <w:pPr>
        <w:pStyle w:val="Numberlist"/>
      </w:pPr>
      <w:r w:rsidRPr="0076391F">
        <w:t xml:space="preserve">Finally, hit </w:t>
      </w:r>
      <w:r w:rsidRPr="0076391F">
        <w:rPr>
          <w:b/>
          <w:bCs/>
        </w:rPr>
        <w:t xml:space="preserve">Send </w:t>
      </w:r>
      <w:r w:rsidRPr="0076391F">
        <w:t>and view the response</w:t>
      </w:r>
      <w:r w:rsidR="006546AB"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>.</w:t>
      </w:r>
      <w:r w:rsidRPr="0076391F">
        <w:drawing>
          <wp:inline distT="0" distB="0" distL="0" distR="0" wp14:anchorId="4390E02D" wp14:editId="7B30CF40">
            <wp:extent cx="5613400" cy="2649366"/>
            <wp:effectExtent l="0" t="0" r="6350" b="0"/>
            <wp:docPr id="135496750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981" cy="265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127F" w14:textId="77777777" w:rsidR="006546AB" w:rsidRPr="0076391F" w:rsidRDefault="006546AB" w:rsidP="006546AB"/>
    <w:p w14:paraId="782C384A" w14:textId="26BE28B7" w:rsidR="00DE3EE2" w:rsidRPr="0076391F" w:rsidRDefault="00EA4EA6" w:rsidP="0099189B">
      <w:pPr>
        <w:pStyle w:val="Numberlist"/>
      </w:pPr>
      <w:r w:rsidRPr="0076391F">
        <w:t xml:space="preserve"> You should see the data you entered but with an automatically generated ID.</w:t>
      </w:r>
    </w:p>
    <w:p w14:paraId="682CC387" w14:textId="77777777" w:rsidR="00DE3EE2" w:rsidRPr="0076391F" w:rsidRDefault="00DE3EE2">
      <w:pPr>
        <w:spacing w:before="0" w:after="160" w:line="259" w:lineRule="auto"/>
      </w:pPr>
      <w:r w:rsidRPr="0076391F">
        <w:br w:type="page"/>
      </w:r>
    </w:p>
    <w:p w14:paraId="65EBEBB3" w14:textId="53B47B13" w:rsidR="0099189B" w:rsidRPr="0076391F" w:rsidRDefault="00DE3EE2" w:rsidP="19E49852">
      <w:pPr>
        <w:pStyle w:val="Heading1"/>
      </w:pPr>
      <w:bookmarkStart w:id="4" w:name="_Toc239775777"/>
      <w:r w:rsidRPr="0076391F">
        <w:lastRenderedPageBreak/>
        <w:t>Python</w:t>
      </w:r>
      <w:bookmarkEnd w:id="4"/>
    </w:p>
    <w:p w14:paraId="00736BB5" w14:textId="08572E4B" w:rsidR="00DE3EE2" w:rsidRPr="0076391F" w:rsidRDefault="00DE3EE2" w:rsidP="0076391F">
      <w:pPr>
        <w:pStyle w:val="Heading2"/>
      </w:pPr>
      <w:bookmarkStart w:id="5" w:name="_Toc239775778"/>
      <w:r w:rsidRPr="0076391F">
        <w:t xml:space="preserve">Get </w:t>
      </w:r>
      <w:r w:rsidR="006546AB" w:rsidRPr="0076391F">
        <w:t>r</w:t>
      </w:r>
      <w:r w:rsidRPr="0076391F">
        <w:t>equest</w:t>
      </w:r>
      <w:bookmarkEnd w:id="5"/>
    </w:p>
    <w:p w14:paraId="2DA688A0" w14:textId="3157AAD9" w:rsidR="00DE3EE2" w:rsidRPr="0076391F" w:rsidRDefault="00DE3EE2" w:rsidP="006546AB">
      <w:pPr>
        <w:pStyle w:val="Numberlist"/>
        <w:numPr>
          <w:ilvl w:val="0"/>
          <w:numId w:val="22"/>
        </w:numPr>
      </w:pPr>
      <w:r w:rsidRPr="0076391F">
        <w:t xml:space="preserve">Start by cloning the Git repository at </w:t>
      </w:r>
      <w:hyperlink r:id="rId39" w:history="1">
        <w:r w:rsidRPr="0076391F">
          <w:rPr>
            <w:rStyle w:val="Hyperlink"/>
          </w:rPr>
          <w:t>https://github.com/JHarry444/AC0_Day10.git</w:t>
        </w:r>
      </w:hyperlink>
      <w:r w:rsidR="006546AB" w:rsidRPr="0076391F">
        <w:t>.</w:t>
      </w:r>
    </w:p>
    <w:p w14:paraId="3C8130B4" w14:textId="4B24FF13" w:rsidR="00DE3EE2" w:rsidRPr="0076391F" w:rsidRDefault="00DE3EE2" w:rsidP="00DE3EE2">
      <w:pPr>
        <w:pStyle w:val="Numberlist"/>
      </w:pPr>
      <w:r w:rsidRPr="0076391F">
        <w:t>Next</w:t>
      </w:r>
      <w:r w:rsidR="006546AB" w:rsidRPr="0076391F">
        <w:t>,</w:t>
      </w:r>
      <w:r w:rsidRPr="0076391F">
        <w:t xml:space="preserve"> find the folder on your computer and open it as a PyCharm project</w:t>
      </w:r>
      <w:r w:rsidR="006546AB"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>.</w:t>
      </w:r>
      <w:r w:rsidRPr="0076391F">
        <w:drawing>
          <wp:inline distT="0" distB="0" distL="0" distR="0" wp14:anchorId="7957E88C" wp14:editId="30796BCD">
            <wp:extent cx="4272342" cy="2520950"/>
            <wp:effectExtent l="0" t="0" r="0" b="0"/>
            <wp:docPr id="3574565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672" cy="25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A518" w14:textId="2C116BCE" w:rsidR="00DE3EE2" w:rsidRPr="0076391F" w:rsidRDefault="00DE3EE2" w:rsidP="00DE3EE2">
      <w:pPr>
        <w:pStyle w:val="Numberlist"/>
        <w:numPr>
          <w:ilvl w:val="0"/>
          <w:numId w:val="0"/>
        </w:numPr>
        <w:ind w:left="851"/>
        <w:rPr>
          <w:lang w:eastAsia="en-GB"/>
        </w:rPr>
      </w:pPr>
      <w:r w:rsidRPr="0076391F">
        <w:rPr>
          <w:lang w:eastAsia="en-GB"/>
        </w:rPr>
        <w:drawing>
          <wp:inline distT="0" distB="0" distL="0" distR="0" wp14:anchorId="0A378540" wp14:editId="18FC5F30">
            <wp:extent cx="4508500" cy="4411738"/>
            <wp:effectExtent l="0" t="0" r="6350" b="8255"/>
            <wp:docPr id="56212476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031" cy="441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76685" w14:textId="53E0767C" w:rsidR="00521E05" w:rsidRPr="0076391F" w:rsidRDefault="00521E05" w:rsidP="00521E05">
      <w:pPr>
        <w:pStyle w:val="Numberlist"/>
        <w:rPr>
          <w:b/>
          <w:bCs/>
        </w:rPr>
      </w:pPr>
      <w:r w:rsidRPr="0076391F">
        <w:lastRenderedPageBreak/>
        <w:t xml:space="preserve">If prompted, select </w:t>
      </w:r>
      <w:r w:rsidRPr="0076391F">
        <w:rPr>
          <w:b/>
          <w:bCs/>
        </w:rPr>
        <w:t>Trust Project</w:t>
      </w:r>
      <w:r w:rsidR="006546AB"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>.</w:t>
      </w:r>
      <w:r w:rsidRPr="0076391F">
        <w:rPr>
          <w:b/>
          <w:bCs/>
        </w:rPr>
        <w:drawing>
          <wp:inline distT="0" distB="0" distL="0" distR="0" wp14:anchorId="615A421E" wp14:editId="4BC32278">
            <wp:extent cx="6064250" cy="2406650"/>
            <wp:effectExtent l="0" t="0" r="0" b="0"/>
            <wp:docPr id="128809889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65B9" w14:textId="77777777" w:rsidR="006546AB" w:rsidRPr="0076391F" w:rsidRDefault="006546AB" w:rsidP="006546AB">
      <w:pPr>
        <w:pStyle w:val="Numberlist"/>
        <w:numPr>
          <w:ilvl w:val="0"/>
          <w:numId w:val="0"/>
        </w:numPr>
        <w:ind w:left="851"/>
        <w:rPr>
          <w:b/>
          <w:bCs/>
        </w:rPr>
      </w:pPr>
    </w:p>
    <w:p w14:paraId="2035CC44" w14:textId="2F96E92B" w:rsidR="00521E05" w:rsidRPr="0076391F" w:rsidRDefault="00521E05" w:rsidP="00521E05">
      <w:pPr>
        <w:pStyle w:val="Numberlist"/>
      </w:pPr>
      <w:r w:rsidRPr="0076391F">
        <w:t>You should now see this screen</w:t>
      </w:r>
      <w:r w:rsidR="006546AB" w:rsidRPr="0076391F">
        <w:t>. I</w:t>
      </w:r>
      <w:r w:rsidRPr="0076391F">
        <w:t>f not</w:t>
      </w:r>
      <w:r w:rsidR="006546AB" w:rsidRPr="0076391F">
        <w:t>,</w:t>
      </w:r>
      <w:r w:rsidRPr="0076391F">
        <w:t xml:space="preserve"> open </w:t>
      </w:r>
      <w:r w:rsidRPr="0076391F">
        <w:rPr>
          <w:b/>
          <w:bCs/>
        </w:rPr>
        <w:t xml:space="preserve">main.py </w:t>
      </w:r>
      <w:r w:rsidRPr="0076391F">
        <w:t>from the project browser on the left</w:t>
      </w:r>
      <w:r w:rsidR="006546AB" w:rsidRPr="0076391F"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  <w:t>.</w:t>
      </w:r>
      <w:r w:rsidRPr="0076391F">
        <w:drawing>
          <wp:inline distT="0" distB="0" distL="0" distR="0" wp14:anchorId="16283995" wp14:editId="089AE11F">
            <wp:extent cx="6064250" cy="1035273"/>
            <wp:effectExtent l="0" t="0" r="0" b="0"/>
            <wp:docPr id="149312152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209" cy="103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F9EC" w14:textId="77777777" w:rsidR="006546AB" w:rsidRPr="0076391F" w:rsidRDefault="006546AB" w:rsidP="006546AB">
      <w:pPr>
        <w:pStyle w:val="Numberlist"/>
        <w:numPr>
          <w:ilvl w:val="0"/>
          <w:numId w:val="0"/>
        </w:numPr>
      </w:pPr>
    </w:p>
    <w:p w14:paraId="0FFE7260" w14:textId="5AB80BDF" w:rsidR="00DE3EE2" w:rsidRPr="0076391F" w:rsidRDefault="00521E05" w:rsidP="00DE3EE2">
      <w:pPr>
        <w:pStyle w:val="Numberlist"/>
      </w:pPr>
      <w:r w:rsidRPr="0076391F">
        <w:t xml:space="preserve">After the </w:t>
      </w:r>
      <w:r w:rsidRPr="0076391F">
        <w:rPr>
          <w:b/>
          <w:bCs/>
        </w:rPr>
        <w:t xml:space="preserve">#GET </w:t>
      </w:r>
      <w:r w:rsidRPr="0076391F">
        <w:t xml:space="preserve">comment we’re going to add some code for making a GET request. Start by creating a </w:t>
      </w:r>
      <w:r w:rsidR="0076391F" w:rsidRPr="0076391F">
        <w:rPr>
          <w:b/>
          <w:bCs/>
        </w:rPr>
        <w:t>URL</w:t>
      </w:r>
      <w:r w:rsidRPr="0076391F">
        <w:rPr>
          <w:b/>
          <w:bCs/>
        </w:rPr>
        <w:t xml:space="preserve"> </w:t>
      </w:r>
      <w:r w:rsidRPr="0076391F">
        <w:t xml:space="preserve">variable and assigning it this string </w:t>
      </w:r>
      <w:r w:rsidRPr="0076391F">
        <w:rPr>
          <w:b/>
          <w:bCs/>
        </w:rPr>
        <w:t>"https://api.restful-api.dev/objects"</w:t>
      </w:r>
      <w:r w:rsidR="006546AB" w:rsidRPr="0076391F">
        <w:t>.</w:t>
      </w:r>
    </w:p>
    <w:p w14:paraId="08FFBD42" w14:textId="45D55B95" w:rsidR="00521E05" w:rsidRPr="0076391F" w:rsidRDefault="00521E05" w:rsidP="00DE3EE2">
      <w:pPr>
        <w:pStyle w:val="Numberlist"/>
      </w:pPr>
      <w:r w:rsidRPr="0076391F">
        <w:t xml:space="preserve">Next create a variable called </w:t>
      </w:r>
      <w:r w:rsidRPr="0076391F">
        <w:rPr>
          <w:b/>
          <w:bCs/>
        </w:rPr>
        <w:t xml:space="preserve">res </w:t>
      </w:r>
      <w:r w:rsidRPr="0076391F">
        <w:t xml:space="preserve">and assign it to </w:t>
      </w:r>
      <w:r w:rsidRPr="0076391F">
        <w:rPr>
          <w:b/>
          <w:bCs/>
        </w:rPr>
        <w:t>requests.get(url)</w:t>
      </w:r>
      <w:r w:rsidR="0076391F" w:rsidRPr="0076391F">
        <w:t>.</w:t>
      </w:r>
      <w:r w:rsidRPr="0076391F">
        <w:t xml:space="preserve"> </w:t>
      </w:r>
      <w:r w:rsidR="0076391F" w:rsidRPr="0076391F">
        <w:t>T</w:t>
      </w:r>
      <w:r w:rsidRPr="0076391F">
        <w:t>his will use the requests library to send a GET request to the restful API and store the response</w:t>
      </w:r>
      <w:r w:rsidR="0076391F" w:rsidRPr="0076391F">
        <w:t>.</w:t>
      </w:r>
    </w:p>
    <w:p w14:paraId="6819F19E" w14:textId="25274E6E" w:rsidR="00521E05" w:rsidRPr="0076391F" w:rsidRDefault="00521E05" w:rsidP="00DE3EE2">
      <w:pPr>
        <w:pStyle w:val="Numberlist"/>
      </w:pPr>
      <w:r w:rsidRPr="0076391F">
        <w:t xml:space="preserve">Interrogate the response by printing </w:t>
      </w:r>
      <w:r w:rsidRPr="0076391F">
        <w:rPr>
          <w:b/>
          <w:bCs/>
        </w:rPr>
        <w:t>res.status_code</w:t>
      </w:r>
      <w:r w:rsidRPr="0076391F">
        <w:t xml:space="preserve">, </w:t>
      </w:r>
      <w:r w:rsidRPr="0076391F">
        <w:rPr>
          <w:b/>
          <w:bCs/>
        </w:rPr>
        <w:t>res.headers[‘content-type’]</w:t>
      </w:r>
      <w:r w:rsidRPr="0076391F">
        <w:t xml:space="preserve"> and </w:t>
      </w:r>
      <w:r w:rsidRPr="0076391F">
        <w:rPr>
          <w:b/>
          <w:bCs/>
        </w:rPr>
        <w:t>res.json()</w:t>
      </w:r>
      <w:r w:rsidR="0076391F" w:rsidRPr="0076391F">
        <w:t>.</w:t>
      </w:r>
    </w:p>
    <w:p w14:paraId="37829EAB" w14:textId="6FF889A1" w:rsidR="00521E05" w:rsidRPr="0076391F" w:rsidRDefault="00521E05" w:rsidP="00DE3EE2">
      <w:pPr>
        <w:pStyle w:val="Numberlist"/>
      </w:pPr>
      <w:r w:rsidRPr="0076391F">
        <w:t xml:space="preserve">Last, assign </w:t>
      </w:r>
      <w:r w:rsidRPr="0076391F">
        <w:rPr>
          <w:b/>
          <w:bCs/>
        </w:rPr>
        <w:t xml:space="preserve">res.json() </w:t>
      </w:r>
      <w:r w:rsidRPr="0076391F">
        <w:t xml:space="preserve">to a variable called </w:t>
      </w:r>
      <w:r w:rsidRPr="0076391F">
        <w:rPr>
          <w:b/>
          <w:bCs/>
        </w:rPr>
        <w:t>data</w:t>
      </w:r>
      <w:r w:rsidRPr="0076391F">
        <w:t xml:space="preserve"> and loop through it, printing each item individually</w:t>
      </w:r>
      <w:r w:rsidR="0076391F" w:rsidRPr="0076391F">
        <w:t>.</w:t>
      </w:r>
    </w:p>
    <w:p w14:paraId="25DD49E8" w14:textId="3F567AD5" w:rsidR="00521E05" w:rsidRPr="0076391F" w:rsidRDefault="00521E05" w:rsidP="00DE3EE2">
      <w:pPr>
        <w:pStyle w:val="Numberlist"/>
      </w:pPr>
      <w:r w:rsidRPr="0076391F">
        <w:t>You code should look like this:</w:t>
      </w:r>
    </w:p>
    <w:p w14:paraId="3072E83C" w14:textId="77777777" w:rsidR="0076391F" w:rsidRPr="0076391F" w:rsidRDefault="000E0CEB">
      <w:pPr>
        <w:spacing w:before="0" w:after="160" w:line="259" w:lineRule="auto"/>
      </w:pPr>
      <w:r w:rsidRPr="0076391F">
        <w:lastRenderedPageBreak/>
        <mc:AlternateContent>
          <mc:Choice Requires="wps">
            <w:drawing>
              <wp:inline distT="0" distB="0" distL="0" distR="0" wp14:anchorId="4C5A4C69" wp14:editId="673EB1DC">
                <wp:extent cx="4787900" cy="1404620"/>
                <wp:effectExtent l="0" t="0" r="12700" b="27940"/>
                <wp:docPr id="1394862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7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25D95" w14:textId="5A83BE4E" w:rsidR="00521E05" w:rsidRPr="0076391F" w:rsidRDefault="00521E05">
                            <w:r w:rsidRPr="0076391F">
                              <w:t>res = requests.get("https://api.restful-api.dev/objects")</w:t>
                            </w:r>
                            <w:r w:rsidRPr="0076391F">
                              <w:br/>
                            </w:r>
                            <w:r w:rsidRPr="0076391F">
                              <w:br/>
                              <w:t>print("Status:", res.status_code)</w:t>
                            </w:r>
                            <w:r w:rsidRPr="0076391F">
                              <w:br/>
                            </w:r>
                            <w:r w:rsidRPr="0076391F">
                              <w:br/>
                              <w:t>print("Headers:", res.headers['Content-Type'])</w:t>
                            </w:r>
                            <w:r w:rsidRPr="0076391F">
                              <w:br/>
                            </w:r>
                            <w:r w:rsidRPr="0076391F">
                              <w:br/>
                              <w:t>print("JSON:", res.json())</w:t>
                            </w:r>
                            <w:r w:rsidRPr="0076391F">
                              <w:br/>
                            </w:r>
                            <w:r w:rsidRPr="0076391F">
                              <w:br/>
                              <w:t>data = res.json()</w:t>
                            </w:r>
                            <w:r w:rsidRPr="0076391F">
                              <w:br/>
                            </w:r>
                            <w:r w:rsidRPr="0076391F">
                              <w:br/>
                              <w:t>for item in data:</w:t>
                            </w:r>
                            <w:r w:rsidRPr="0076391F">
                              <w:br/>
                              <w:t xml:space="preserve">    print(item)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5A4C69" id="Text Box 2" o:spid="_x0000_s1027" type="#_x0000_t202" style="width:37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">
                <v:textbox style="mso-fit-shape-to-text:t">
                  <w:txbxContent>
                    <w:p w14:paraId="45A25D95" w14:textId="5A83BE4E" w:rsidR="00521E05" w:rsidRPr="0076391F" w:rsidRDefault="00521E05">
                      <w:r w:rsidRPr="0076391F">
                        <w:t>res = requests.get("https://api.restful-api.dev/objects")</w:t>
                      </w:r>
                      <w:r w:rsidRPr="0076391F">
                        <w:br/>
                      </w:r>
                      <w:r w:rsidRPr="0076391F">
                        <w:br/>
                        <w:t>print("Status:", res.status_code)</w:t>
                      </w:r>
                      <w:r w:rsidRPr="0076391F">
                        <w:br/>
                      </w:r>
                      <w:r w:rsidRPr="0076391F">
                        <w:br/>
                        <w:t>print("Headers:", res.headers['Content-Type'])</w:t>
                      </w:r>
                      <w:r w:rsidRPr="0076391F">
                        <w:br/>
                      </w:r>
                      <w:r w:rsidRPr="0076391F">
                        <w:br/>
                        <w:t>print("JSON:", res.json())</w:t>
                      </w:r>
                      <w:r w:rsidRPr="0076391F">
                        <w:br/>
                      </w:r>
                      <w:r w:rsidRPr="0076391F">
                        <w:br/>
                        <w:t>data = res.json()</w:t>
                      </w:r>
                      <w:r w:rsidRPr="0076391F">
                        <w:br/>
                      </w:r>
                      <w:r w:rsidRPr="0076391F">
                        <w:br/>
                        <w:t>for item in data:</w:t>
                      </w:r>
                      <w:r w:rsidRPr="0076391F">
                        <w:br/>
                        <w:t xml:space="preserve">    print(item)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C076F2" w14:textId="3F19324A" w:rsidR="00EA4EA6" w:rsidRPr="0076391F" w:rsidRDefault="00EA4EA6" w:rsidP="0076391F"/>
    <w:p w14:paraId="04682D22" w14:textId="382C467A" w:rsidR="00521E05" w:rsidRPr="0076391F" w:rsidRDefault="00521E05" w:rsidP="0076391F">
      <w:pPr>
        <w:pStyle w:val="Heading2"/>
      </w:pPr>
      <w:bookmarkStart w:id="6" w:name="_Toc239775779"/>
      <w:r w:rsidRPr="0076391F">
        <w:t xml:space="preserve">POST </w:t>
      </w:r>
      <w:r w:rsidR="0076391F" w:rsidRPr="0076391F">
        <w:t>r</w:t>
      </w:r>
      <w:r w:rsidRPr="0076391F">
        <w:t>equest</w:t>
      </w:r>
      <w:bookmarkEnd w:id="6"/>
    </w:p>
    <w:p w14:paraId="4F02EC2F" w14:textId="11C29FD5" w:rsidR="000E0CEB" w:rsidRPr="0076391F" w:rsidRDefault="00521E05" w:rsidP="0076391F">
      <w:pPr>
        <w:pStyle w:val="Numberlist"/>
        <w:numPr>
          <w:ilvl w:val="0"/>
          <w:numId w:val="23"/>
        </w:numPr>
      </w:pPr>
      <w:r w:rsidRPr="0076391F">
        <w:t xml:space="preserve">Under the </w:t>
      </w:r>
      <w:r w:rsidRPr="0076391F">
        <w:rPr>
          <w:b/>
          <w:bCs/>
        </w:rPr>
        <w:t xml:space="preserve">#POST </w:t>
      </w:r>
      <w:r w:rsidRPr="0076391F">
        <w:t>comment</w:t>
      </w:r>
      <w:r w:rsidR="0076391F" w:rsidRPr="0076391F">
        <w:t>,</w:t>
      </w:r>
      <w:r w:rsidRPr="0076391F">
        <w:t xml:space="preserve"> create a new variable called </w:t>
      </w:r>
      <w:r w:rsidRPr="0076391F">
        <w:rPr>
          <w:b/>
          <w:bCs/>
        </w:rPr>
        <w:t xml:space="preserve">body </w:t>
      </w:r>
      <w:r w:rsidRPr="0076391F">
        <w:t xml:space="preserve">and assign it </w:t>
      </w:r>
      <w:r w:rsidR="000E0CEB" w:rsidRPr="0076391F">
        <w:t>this data:</w:t>
      </w:r>
      <w:r w:rsidR="0076391F" w:rsidRPr="0076391F">
        <w:t xml:space="preserve"> </w:t>
      </w:r>
      <w:r w:rsidR="0076391F" w:rsidRPr="0076391F">
        <mc:AlternateContent>
          <mc:Choice Requires="wps">
            <w:drawing>
              <wp:inline distT="0" distB="0" distL="0" distR="0" wp14:anchorId="188E40A5" wp14:editId="2452A64D">
                <wp:extent cx="2051050" cy="3048000"/>
                <wp:effectExtent l="0" t="0" r="25400" b="19050"/>
                <wp:docPr id="2119981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105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D9ED0" w14:textId="77777777" w:rsidR="0076391F" w:rsidRPr="0076391F" w:rsidRDefault="0076391F" w:rsidP="0076391F">
                            <w:r w:rsidRPr="0076391F">
                              <w:t>{</w:t>
                            </w:r>
                          </w:p>
                          <w:p w14:paraId="63527AD6" w14:textId="77777777" w:rsidR="0076391F" w:rsidRPr="0076391F" w:rsidRDefault="0076391F" w:rsidP="0076391F">
                            <w:r w:rsidRPr="0076391F">
                              <w:t>  "name": "Google Pixel 8",</w:t>
                            </w:r>
                          </w:p>
                          <w:p w14:paraId="6E3F4572" w14:textId="77777777" w:rsidR="0076391F" w:rsidRPr="0076391F" w:rsidRDefault="0076391F" w:rsidP="0076391F">
                            <w:r w:rsidRPr="0076391F">
                              <w:t>  "data": {</w:t>
                            </w:r>
                          </w:p>
                          <w:p w14:paraId="0C58213A" w14:textId="77777777" w:rsidR="0076391F" w:rsidRPr="0076391F" w:rsidRDefault="0076391F" w:rsidP="0076391F">
                            <w:r w:rsidRPr="0076391F">
                              <w:t>    "year": 2023,</w:t>
                            </w:r>
                          </w:p>
                          <w:p w14:paraId="2BFF5675" w14:textId="77777777" w:rsidR="0076391F" w:rsidRPr="0076391F" w:rsidRDefault="0076391F" w:rsidP="0076391F">
                            <w:r w:rsidRPr="0076391F">
                              <w:t>    "price": 189.99,</w:t>
                            </w:r>
                          </w:p>
                          <w:p w14:paraId="7DA49CAB" w14:textId="77777777" w:rsidR="0076391F" w:rsidRPr="0076391F" w:rsidRDefault="0076391F" w:rsidP="0076391F">
                            <w:r w:rsidRPr="0076391F">
                              <w:t>    "colour": "black",</w:t>
                            </w:r>
                          </w:p>
                          <w:p w14:paraId="2F1B47FB" w14:textId="77777777" w:rsidR="0076391F" w:rsidRPr="0076391F" w:rsidRDefault="0076391F" w:rsidP="0076391F">
                            <w:r w:rsidRPr="0076391F">
                              <w:t>    "capacity": "128GB"</w:t>
                            </w:r>
                          </w:p>
                          <w:p w14:paraId="44A52566" w14:textId="77777777" w:rsidR="0076391F" w:rsidRPr="0076391F" w:rsidRDefault="0076391F" w:rsidP="0076391F">
                            <w:r w:rsidRPr="0076391F">
                              <w:t>  }</w:t>
                            </w:r>
                          </w:p>
                          <w:p w14:paraId="0E98A342" w14:textId="77777777" w:rsidR="0076391F" w:rsidRPr="0076391F" w:rsidRDefault="0076391F" w:rsidP="0076391F">
                            <w:r w:rsidRPr="0076391F">
                              <w:t>}</w:t>
                            </w:r>
                          </w:p>
                          <w:p w14:paraId="10BBCF5B" w14:textId="77777777" w:rsidR="0076391F" w:rsidRPr="0076391F" w:rsidRDefault="0076391F" w:rsidP="007639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8E40A5" id="_x0000_s1028" type="#_x0000_t202" style="width:161.5pt;height:2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">
                <v:textbox>
                  <w:txbxContent>
                    <w:p w14:paraId="58CD9ED0" w14:textId="77777777" w:rsidR="0076391F" w:rsidRPr="0076391F" w:rsidRDefault="0076391F" w:rsidP="0076391F">
                      <w:r w:rsidRPr="0076391F">
                        <w:t>{</w:t>
                      </w:r>
                    </w:p>
                    <w:p w14:paraId="63527AD6" w14:textId="77777777" w:rsidR="0076391F" w:rsidRPr="0076391F" w:rsidRDefault="0076391F" w:rsidP="0076391F">
                      <w:r w:rsidRPr="0076391F">
                        <w:t>  "name": "Google Pixel 8",</w:t>
                      </w:r>
                    </w:p>
                    <w:p w14:paraId="6E3F4572" w14:textId="77777777" w:rsidR="0076391F" w:rsidRPr="0076391F" w:rsidRDefault="0076391F" w:rsidP="0076391F">
                      <w:r w:rsidRPr="0076391F">
                        <w:t>  "data": {</w:t>
                      </w:r>
                    </w:p>
                    <w:p w14:paraId="0C58213A" w14:textId="77777777" w:rsidR="0076391F" w:rsidRPr="0076391F" w:rsidRDefault="0076391F" w:rsidP="0076391F">
                      <w:r w:rsidRPr="0076391F">
                        <w:t>    "year": 2023,</w:t>
                      </w:r>
                    </w:p>
                    <w:p w14:paraId="2BFF5675" w14:textId="77777777" w:rsidR="0076391F" w:rsidRPr="0076391F" w:rsidRDefault="0076391F" w:rsidP="0076391F">
                      <w:r w:rsidRPr="0076391F">
                        <w:t>    "price": 189.99,</w:t>
                      </w:r>
                    </w:p>
                    <w:p w14:paraId="7DA49CAB" w14:textId="77777777" w:rsidR="0076391F" w:rsidRPr="0076391F" w:rsidRDefault="0076391F" w:rsidP="0076391F">
                      <w:r w:rsidRPr="0076391F">
                        <w:t>    "colour": "black",</w:t>
                      </w:r>
                    </w:p>
                    <w:p w14:paraId="2F1B47FB" w14:textId="77777777" w:rsidR="0076391F" w:rsidRPr="0076391F" w:rsidRDefault="0076391F" w:rsidP="0076391F">
                      <w:r w:rsidRPr="0076391F">
                        <w:t>    "capacity": "128GB"</w:t>
                      </w:r>
                    </w:p>
                    <w:p w14:paraId="44A52566" w14:textId="77777777" w:rsidR="0076391F" w:rsidRPr="0076391F" w:rsidRDefault="0076391F" w:rsidP="0076391F">
                      <w:r w:rsidRPr="0076391F">
                        <w:t>  }</w:t>
                      </w:r>
                    </w:p>
                    <w:p w14:paraId="0E98A342" w14:textId="77777777" w:rsidR="0076391F" w:rsidRPr="0076391F" w:rsidRDefault="0076391F" w:rsidP="0076391F">
                      <w:r w:rsidRPr="0076391F">
                        <w:t>}</w:t>
                      </w:r>
                    </w:p>
                    <w:p w14:paraId="10BBCF5B" w14:textId="77777777" w:rsidR="0076391F" w:rsidRPr="0076391F" w:rsidRDefault="0076391F" w:rsidP="0076391F"/>
                  </w:txbxContent>
                </v:textbox>
                <w10:anchorlock/>
              </v:shape>
            </w:pict>
          </mc:Fallback>
        </mc:AlternateContent>
      </w:r>
    </w:p>
    <w:p w14:paraId="2743E5B9" w14:textId="727A6945" w:rsidR="000E0CEB" w:rsidRPr="0076391F" w:rsidRDefault="000E0CEB" w:rsidP="00521E05">
      <w:pPr>
        <w:pStyle w:val="Numberlist"/>
      </w:pPr>
      <w:r w:rsidRPr="0076391F">
        <w:t xml:space="preserve">Create a second response variable </w:t>
      </w:r>
      <w:r w:rsidRPr="0076391F">
        <w:rPr>
          <w:b/>
          <w:bCs/>
        </w:rPr>
        <w:t xml:space="preserve">res2 </w:t>
      </w:r>
      <w:r w:rsidRPr="0076391F">
        <w:t xml:space="preserve">and assign it to be </w:t>
      </w:r>
      <w:r w:rsidRPr="0076391F">
        <w:rPr>
          <w:b/>
          <w:bCs/>
        </w:rPr>
        <w:t>requests.post('https://api.restful-api.dev/objects', json=body)</w:t>
      </w:r>
      <w:r w:rsidR="0076391F" w:rsidRPr="0076391F">
        <w:t>.</w:t>
      </w:r>
      <w:r w:rsidRPr="0076391F">
        <w:t xml:space="preserve"> </w:t>
      </w:r>
    </w:p>
    <w:p w14:paraId="7E66CE82" w14:textId="5D25736D" w:rsidR="000E0CEB" w:rsidRPr="0076391F" w:rsidRDefault="000E0CEB" w:rsidP="00521E05">
      <w:pPr>
        <w:pStyle w:val="Numberlist"/>
      </w:pPr>
      <w:r w:rsidRPr="0076391F">
        <w:t>Print out the status code and response body as you did before</w:t>
      </w:r>
      <w:r w:rsidR="0076391F" w:rsidRPr="0076391F">
        <w:t>.</w:t>
      </w:r>
    </w:p>
    <w:p w14:paraId="0B082986" w14:textId="1A2A8E1A" w:rsidR="000E0CEB" w:rsidRPr="0076391F" w:rsidRDefault="000E0CEB" w:rsidP="00521E05">
      <w:pPr>
        <w:pStyle w:val="Numberlist"/>
      </w:pPr>
      <w:r w:rsidRPr="0076391F">
        <w:t>Your code should now look like this:</w:t>
      </w:r>
    </w:p>
    <w:p w14:paraId="404B4C92" w14:textId="63983CD8" w:rsidR="00521E05" w:rsidRPr="0076391F" w:rsidRDefault="000E0CEB" w:rsidP="000E0CEB">
      <w:pPr>
        <w:pStyle w:val="Numberlist"/>
        <w:numPr>
          <w:ilvl w:val="0"/>
          <w:numId w:val="0"/>
        </w:numPr>
        <w:ind w:left="851"/>
      </w:pPr>
      <w:r w:rsidRPr="0076391F"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536F82A" wp14:editId="063598C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5543550" cy="1404620"/>
                <wp:effectExtent l="0" t="0" r="19050" b="24130"/>
                <wp:wrapTopAndBottom/>
                <wp:docPr id="20489665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3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DBCF7" w14:textId="77777777" w:rsidR="000E0CEB" w:rsidRPr="0076391F" w:rsidRDefault="000E0CEB" w:rsidP="000E0CEB">
                            <w:r w:rsidRPr="0076391F">
                              <w:t># POST</w:t>
                            </w:r>
                            <w:r w:rsidRPr="0076391F">
                              <w:br/>
                              <w:t>body = {</w:t>
                            </w:r>
                            <w:r w:rsidRPr="0076391F">
                              <w:br/>
                              <w:t xml:space="preserve">  "name": "Apple MacBook Pro 16",</w:t>
                            </w:r>
                            <w:r w:rsidRPr="0076391F">
                              <w:br/>
                              <w:t xml:space="preserve">  "data": {</w:t>
                            </w:r>
                            <w:r w:rsidRPr="0076391F">
                              <w:br/>
                              <w:t xml:space="preserve">    "year": 2019,</w:t>
                            </w:r>
                            <w:r w:rsidRPr="0076391F">
                              <w:br/>
                              <w:t xml:space="preserve">    "price": 1849.99,</w:t>
                            </w:r>
                            <w:r w:rsidRPr="0076391F">
                              <w:br/>
                              <w:t xml:space="preserve">    "CPU model": "Intel Core i9",</w:t>
                            </w:r>
                            <w:r w:rsidRPr="0076391F">
                              <w:br/>
                              <w:t xml:space="preserve">    "Hard disk size": "1 TB"</w:t>
                            </w:r>
                            <w:r w:rsidRPr="0076391F">
                              <w:br/>
                              <w:t xml:space="preserve">  }</w:t>
                            </w:r>
                            <w:r w:rsidRPr="0076391F">
                              <w:br/>
                              <w:t>}</w:t>
                            </w:r>
                            <w:r w:rsidRPr="0076391F">
                              <w:br/>
                              <w:t>print("Sending POST request:")</w:t>
                            </w:r>
                            <w:r w:rsidRPr="0076391F">
                              <w:br/>
                              <w:t>res2 = requests.post('https://api.restful-api.dev/objects', json=body)</w:t>
                            </w:r>
                            <w:r w:rsidRPr="0076391F">
                              <w:br/>
                            </w:r>
                            <w:r w:rsidRPr="0076391F">
                              <w:br/>
                            </w:r>
                            <w:r w:rsidRPr="0076391F">
                              <w:br/>
                              <w:t>print("Status:", res2.status_code)</w:t>
                            </w:r>
                            <w:r w:rsidRPr="0076391F">
                              <w:br/>
                              <w:t>print("Response Body:", res2.json())</w:t>
                            </w:r>
                          </w:p>
                          <w:p w14:paraId="1CB72DEB" w14:textId="77777777" w:rsidR="000E0CEB" w:rsidRPr="0076391F" w:rsidRDefault="000E0CEB" w:rsidP="000E0CEB">
                            <w:r w:rsidRPr="0076391F"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36F82A" id="_x0000_s1029" type="#_x0000_t202" style="position:absolute;left:0;text-align:left;margin-left:0;margin-top:.5pt;width:436.5pt;height:110.6pt;z-index:2516695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">
                <v:textbox style="mso-fit-shape-to-text:t">
                  <w:txbxContent>
                    <w:p w14:paraId="532DBCF7" w14:textId="77777777" w:rsidR="000E0CEB" w:rsidRPr="0076391F" w:rsidRDefault="000E0CEB" w:rsidP="000E0CEB">
                      <w:r w:rsidRPr="0076391F">
                        <w:t># POST</w:t>
                      </w:r>
                      <w:r w:rsidRPr="0076391F">
                        <w:br/>
                        <w:t>body = {</w:t>
                      </w:r>
                      <w:r w:rsidRPr="0076391F">
                        <w:br/>
                        <w:t xml:space="preserve">  "name": "Apple MacBook Pro 16",</w:t>
                      </w:r>
                      <w:r w:rsidRPr="0076391F">
                        <w:br/>
                        <w:t xml:space="preserve">  "data": {</w:t>
                      </w:r>
                      <w:r w:rsidRPr="0076391F">
                        <w:br/>
                        <w:t xml:space="preserve">    "year": 2019,</w:t>
                      </w:r>
                      <w:r w:rsidRPr="0076391F">
                        <w:br/>
                        <w:t xml:space="preserve">    "price": 1849.99,</w:t>
                      </w:r>
                      <w:r w:rsidRPr="0076391F">
                        <w:br/>
                        <w:t xml:space="preserve">    "CPU model": "Intel Core i9",</w:t>
                      </w:r>
                      <w:r w:rsidRPr="0076391F">
                        <w:br/>
                        <w:t xml:space="preserve">    "Hard disk size": "1 TB"</w:t>
                      </w:r>
                      <w:r w:rsidRPr="0076391F">
                        <w:br/>
                        <w:t xml:space="preserve">  }</w:t>
                      </w:r>
                      <w:r w:rsidRPr="0076391F">
                        <w:br/>
                        <w:t>}</w:t>
                      </w:r>
                      <w:r w:rsidRPr="0076391F">
                        <w:br/>
                        <w:t>print("Sending POST request:")</w:t>
                      </w:r>
                      <w:r w:rsidRPr="0076391F">
                        <w:br/>
                        <w:t>res2 = requests.post('https://api.restful-api.dev/objects', json=body)</w:t>
                      </w:r>
                      <w:r w:rsidRPr="0076391F">
                        <w:br/>
                      </w:r>
                      <w:r w:rsidRPr="0076391F">
                        <w:br/>
                      </w:r>
                      <w:r w:rsidRPr="0076391F">
                        <w:br/>
                        <w:t>print("Status:", res2.status_code)</w:t>
                      </w:r>
                      <w:r w:rsidRPr="0076391F">
                        <w:br/>
                        <w:t>print("Response Body:", res2.json())</w:t>
                      </w:r>
                    </w:p>
                    <w:p w14:paraId="1CB72DEB" w14:textId="77777777" w:rsidR="000E0CEB" w:rsidRPr="0076391F" w:rsidRDefault="000E0CEB" w:rsidP="000E0CEB">
                      <w:r w:rsidRPr="0076391F">
                        <w:t> 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21E05" w:rsidRPr="0076391F">
        <w:br w:type="page"/>
      </w:r>
    </w:p>
    <w:p w14:paraId="1051C7BB" w14:textId="1C9BDA61" w:rsidR="00521E05" w:rsidRPr="0076391F" w:rsidRDefault="0076391F" w:rsidP="0076391F">
      <w:r w:rsidRPr="0076391F">
        <w:lastRenderedPageBreak/>
        <w:drawing>
          <wp:anchor distT="0" distB="0" distL="114300" distR="114300" simplePos="0" relativeHeight="251658244" behindDoc="0" locked="0" layoutInCell="1" allowOverlap="1" wp14:anchorId="70FA645F" wp14:editId="57E5391C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6424" cy="10694724"/>
            <wp:effectExtent l="0" t="0" r="0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B1DD9" w14:textId="77777777" w:rsidR="0099189B" w:rsidRPr="0076391F" w:rsidRDefault="0099189B">
      <w:pPr>
        <w:spacing w:before="0" w:after="160" w:line="259" w:lineRule="auto"/>
      </w:pPr>
    </w:p>
    <w:p w14:paraId="23288BF8" w14:textId="77777777" w:rsidR="00DF1239" w:rsidRPr="0076391F" w:rsidRDefault="00DF1239">
      <w:pPr>
        <w:spacing w:before="0" w:after="160" w:line="259" w:lineRule="auto"/>
      </w:pPr>
    </w:p>
    <w:p w14:paraId="4D1AE6AB" w14:textId="2301F189" w:rsidR="00175BFD" w:rsidRPr="00175BFD" w:rsidRDefault="00175BFD" w:rsidP="000217FA">
      <w:pPr>
        <w:spacing w:before="0" w:after="160" w:line="259" w:lineRule="auto"/>
      </w:pPr>
    </w:p>
    <w:sectPr w:rsidR="00175BFD" w:rsidRPr="00175BFD" w:rsidSect="002920C8"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C37FB" w14:textId="77777777" w:rsidR="00B27595" w:rsidRPr="0076391F" w:rsidRDefault="00B27595" w:rsidP="007F513E">
      <w:r w:rsidRPr="0076391F">
        <w:separator/>
      </w:r>
    </w:p>
    <w:p w14:paraId="028C752C" w14:textId="77777777" w:rsidR="00B27595" w:rsidRPr="0076391F" w:rsidRDefault="00B27595"/>
    <w:p w14:paraId="6177DC6B" w14:textId="77777777" w:rsidR="00B27595" w:rsidRPr="0076391F" w:rsidRDefault="00B27595"/>
  </w:endnote>
  <w:endnote w:type="continuationSeparator" w:id="0">
    <w:p w14:paraId="6977653C" w14:textId="77777777" w:rsidR="00B27595" w:rsidRPr="0076391F" w:rsidRDefault="00B27595" w:rsidP="007F513E">
      <w:r w:rsidRPr="0076391F">
        <w:continuationSeparator/>
      </w:r>
    </w:p>
    <w:p w14:paraId="24739D65" w14:textId="77777777" w:rsidR="00B27595" w:rsidRPr="0076391F" w:rsidRDefault="00B27595"/>
    <w:p w14:paraId="0269E311" w14:textId="77777777" w:rsidR="00B27595" w:rsidRPr="0076391F" w:rsidRDefault="00B27595"/>
  </w:endnote>
  <w:endnote w:type="continuationNotice" w:id="1">
    <w:p w14:paraId="231A06F4" w14:textId="77777777" w:rsidR="00B27595" w:rsidRPr="0076391F" w:rsidRDefault="00B2759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EC098954-4C6D-4449-A31B-059126C935E8}"/>
    <w:embedBold r:id="rId2" w:fontKey="{CF784F72-83CF-441C-B37E-AF8117728C04}"/>
    <w:embedItalic r:id="rId3" w:fontKey="{F41BB595-4BF3-481F-AA70-AF36ACF510A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9FD97DF4-1AD1-4CC7-B945-A5E9A4C55894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225F0E92-02C4-49E7-8515-A329790822FC}"/>
    <w:embedBold r:id="rId6" w:fontKey="{066C487A-8363-484A-8E72-2A2DDF6567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660F4CD6-CC00-4EA7-9880-CEAD12BC8CE5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0FC76F21-96D3-474B-B6E5-DBD6F407A3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D645A739-F270-4B20-B3A9-B2CD14F76B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49FE2FF7" w14:textId="34934B60" w:rsidR="00D767F5" w:rsidRPr="0076391F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76391F">
          <w:rPr>
            <w:rStyle w:val="PageNumber"/>
          </w:rPr>
          <w:fldChar w:fldCharType="begin"/>
        </w:r>
        <w:r w:rsidRPr="0076391F">
          <w:rPr>
            <w:rStyle w:val="PageNumber"/>
          </w:rPr>
          <w:instrText xml:space="preserve"> PAGE </w:instrText>
        </w:r>
        <w:r w:rsidRPr="0076391F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3E71DDE6" w14:textId="7A94755D" w:rsidR="00D767F5" w:rsidRPr="0076391F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76391F">
          <w:rPr>
            <w:rStyle w:val="PageNumber"/>
          </w:rPr>
          <w:fldChar w:fldCharType="begin"/>
        </w:r>
        <w:r w:rsidRPr="0076391F">
          <w:rPr>
            <w:rStyle w:val="PageNumber"/>
          </w:rPr>
          <w:instrText xml:space="preserve"> PAGE </w:instrText>
        </w:r>
        <w:r w:rsidRPr="0076391F">
          <w:rPr>
            <w:rStyle w:val="PageNumber"/>
          </w:rPr>
          <w:fldChar w:fldCharType="end"/>
        </w:r>
      </w:p>
    </w:sdtContent>
  </w:sdt>
  <w:p w14:paraId="05A5FCC4" w14:textId="77777777" w:rsidR="00D767F5" w:rsidRPr="0076391F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6AF03E12" w14:textId="21533D1E" w:rsidR="002920C8" w:rsidRPr="0076391F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76391F">
          <w:rPr>
            <w:rStyle w:val="PageNumber"/>
          </w:rPr>
          <w:fldChar w:fldCharType="begin"/>
        </w:r>
        <w:r w:rsidRPr="0076391F">
          <w:rPr>
            <w:rStyle w:val="PageNumber"/>
          </w:rPr>
          <w:instrText xml:space="preserve"> PAGE </w:instrText>
        </w:r>
        <w:r w:rsidRPr="0076391F">
          <w:rPr>
            <w:rStyle w:val="PageNumber"/>
          </w:rPr>
          <w:fldChar w:fldCharType="separate"/>
        </w:r>
        <w:r w:rsidRPr="0076391F">
          <w:rPr>
            <w:rStyle w:val="PageNumber"/>
          </w:rPr>
          <w:t>1</w:t>
        </w:r>
        <w:r w:rsidRPr="0076391F">
          <w:rPr>
            <w:rStyle w:val="PageNumber"/>
          </w:rPr>
          <w:fldChar w:fldCharType="end"/>
        </w:r>
      </w:p>
    </w:sdtContent>
  </w:sdt>
  <w:p w14:paraId="61043EA5" w14:textId="020CFB03" w:rsidR="00D767F5" w:rsidRPr="0076391F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76391F">
      <w:rPr>
        <w:szCs w:val="20"/>
      </w:rPr>
      <w:t>© 202</w:t>
    </w:r>
    <w:r w:rsidR="00A201F0" w:rsidRPr="0076391F">
      <w:rPr>
        <w:szCs w:val="20"/>
      </w:rPr>
      <w:t>5</w:t>
    </w:r>
    <w:r w:rsidRPr="0076391F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Pr="0076391F" w:rsidRDefault="00786B7E" w:rsidP="00786B7E">
    <w:pPr>
      <w:pStyle w:val="Footer"/>
      <w:tabs>
        <w:tab w:val="clear" w:pos="9026"/>
        <w:tab w:val="right" w:pos="10204"/>
      </w:tabs>
    </w:pPr>
    <w:r w:rsidRPr="0076391F">
      <w:fldChar w:fldCharType="begin"/>
    </w:r>
    <w:r w:rsidRPr="0076391F">
      <w:instrText xml:space="preserve"> PAGE   \* MERGEFORMAT </w:instrText>
    </w:r>
    <w:r w:rsidRPr="0076391F">
      <w:fldChar w:fldCharType="separate"/>
    </w:r>
    <w:r w:rsidRPr="0076391F">
      <w:t>i</w:t>
    </w:r>
    <w:r w:rsidRPr="0076391F">
      <w:fldChar w:fldCharType="end"/>
    </w:r>
    <w:r w:rsidRPr="0076391F">
      <w:t xml:space="preserve"> | [Insert title]</w:t>
    </w:r>
    <w:r w:rsidRPr="0076391F">
      <w:tab/>
    </w:r>
    <w:r w:rsidRPr="0076391F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BB989" w14:textId="77777777" w:rsidR="00B27595" w:rsidRPr="0076391F" w:rsidRDefault="00B27595" w:rsidP="007F513E">
      <w:r w:rsidRPr="0076391F">
        <w:separator/>
      </w:r>
    </w:p>
    <w:p w14:paraId="04A993EA" w14:textId="77777777" w:rsidR="00B27595" w:rsidRPr="0076391F" w:rsidRDefault="00B27595"/>
    <w:p w14:paraId="789C34FF" w14:textId="77777777" w:rsidR="00B27595" w:rsidRPr="0076391F" w:rsidRDefault="00B27595"/>
  </w:footnote>
  <w:footnote w:type="continuationSeparator" w:id="0">
    <w:p w14:paraId="66FFC56C" w14:textId="77777777" w:rsidR="00B27595" w:rsidRPr="0076391F" w:rsidRDefault="00B27595" w:rsidP="007F513E">
      <w:r w:rsidRPr="0076391F">
        <w:continuationSeparator/>
      </w:r>
    </w:p>
    <w:p w14:paraId="7D459EA4" w14:textId="77777777" w:rsidR="00B27595" w:rsidRPr="0076391F" w:rsidRDefault="00B27595"/>
    <w:p w14:paraId="72E3F4AF" w14:textId="77777777" w:rsidR="00B27595" w:rsidRPr="0076391F" w:rsidRDefault="00B27595"/>
  </w:footnote>
  <w:footnote w:type="continuationNotice" w:id="1">
    <w:p w14:paraId="53C31249" w14:textId="77777777" w:rsidR="00B27595" w:rsidRPr="0076391F" w:rsidRDefault="00B27595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888F" w14:textId="77777777" w:rsidR="00EE41BF" w:rsidRPr="0076391F" w:rsidRDefault="00185B11">
    <w:pPr>
      <w:pStyle w:val="Header"/>
    </w:pPr>
    <w:r w:rsidRPr="0076391F">
      <w:drawing>
        <wp:inline distT="0" distB="0" distL="0" distR="0" wp14:anchorId="666D9104" wp14:editId="1461423D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Pr="0076391F" w:rsidRDefault="002920C8">
    <w:pPr>
      <w:pStyle w:val="Header"/>
    </w:pPr>
    <w:r w:rsidRPr="0076391F"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30097227" w:rsidR="00D767F5" w:rsidRPr="0076391F" w:rsidRDefault="0099189B" w:rsidP="00D767F5">
                          <w:pPr>
                            <w:pStyle w:val="Header"/>
                          </w:pPr>
                          <w:r w:rsidRPr="0076391F">
                            <w:t>APIs</w:t>
                          </w:r>
                          <w:r w:rsidR="00F7041D" w:rsidRPr="0076391F">
                            <w:t>:</w:t>
                          </w:r>
                          <w:r w:rsidRPr="0076391F">
                            <w:t xml:space="preserve"> HTTP and JSON </w:t>
                          </w:r>
                          <w:r w:rsidR="00F7041D" w:rsidRPr="0076391F">
                            <w:t>l</w:t>
                          </w:r>
                          <w:r w:rsidRPr="0076391F">
                            <w:t>ab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30097227" w:rsidR="00D767F5" w:rsidRPr="0076391F" w:rsidRDefault="0099189B" w:rsidP="00D767F5">
                    <w:pPr>
                      <w:pStyle w:val="Header"/>
                    </w:pPr>
                    <w:r w:rsidRPr="0076391F">
                      <w:t>APIs</w:t>
                    </w:r>
                    <w:r w:rsidR="00F7041D" w:rsidRPr="0076391F">
                      <w:t>:</w:t>
                    </w:r>
                    <w:r w:rsidRPr="0076391F">
                      <w:t xml:space="preserve"> HTTP and JSON </w:t>
                    </w:r>
                    <w:r w:rsidR="00F7041D" w:rsidRPr="0076391F">
                      <w:t>l</w:t>
                    </w:r>
                    <w:r w:rsidRPr="0076391F">
                      <w:t>ab</w:t>
                    </w:r>
                  </w:p>
                </w:txbxContent>
              </v:textbox>
            </v:shape>
          </w:pict>
        </mc:Fallback>
      </mc:AlternateContent>
    </w:r>
    <w:r w:rsidR="00D767F5" w:rsidRPr="0076391F">
      <w:drawing>
        <wp:anchor distT="0" distB="0" distL="114300" distR="114300" simplePos="0" relativeHeight="251657216" behindDoc="1" locked="0" layoutInCell="1" allowOverlap="1" wp14:anchorId="01C6828F" wp14:editId="5551AA0E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28D0" w14:textId="77777777" w:rsidR="0084601C" w:rsidRPr="0076391F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26946750"/>
    <w:lvl w:ilvl="0" w:tplc="7160FDF2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  <w:num w:numId="21" w16cid:durableId="1866366755">
    <w:abstractNumId w:val="14"/>
    <w:lvlOverride w:ilvl="0">
      <w:startOverride w:val="1"/>
    </w:lvlOverride>
  </w:num>
  <w:num w:numId="22" w16cid:durableId="518783136">
    <w:abstractNumId w:val="14"/>
    <w:lvlOverride w:ilvl="0">
      <w:startOverride w:val="1"/>
    </w:lvlOverride>
  </w:num>
  <w:num w:numId="23" w16cid:durableId="948703179">
    <w:abstractNumId w:val="14"/>
    <w:lvlOverride w:ilvl="0">
      <w:startOverride w:val="1"/>
    </w:lvlOverride>
  </w:num>
  <w:num w:numId="24" w16cid:durableId="389571543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0CEB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73688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1E05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5317C"/>
    <w:rsid w:val="006546AB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391F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11ABF"/>
    <w:rsid w:val="00917B5C"/>
    <w:rsid w:val="00922C9A"/>
    <w:rsid w:val="0092381E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9189B"/>
    <w:rsid w:val="009934AB"/>
    <w:rsid w:val="009A0F75"/>
    <w:rsid w:val="009A26F4"/>
    <w:rsid w:val="009A2E1D"/>
    <w:rsid w:val="009A4495"/>
    <w:rsid w:val="009B0E0C"/>
    <w:rsid w:val="009D3007"/>
    <w:rsid w:val="009D5459"/>
    <w:rsid w:val="009D73A3"/>
    <w:rsid w:val="009E190A"/>
    <w:rsid w:val="009E6BF5"/>
    <w:rsid w:val="009F23DA"/>
    <w:rsid w:val="009F393B"/>
    <w:rsid w:val="009F7157"/>
    <w:rsid w:val="00A0086B"/>
    <w:rsid w:val="00A03FE1"/>
    <w:rsid w:val="00A201F0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17FA2"/>
    <w:rsid w:val="00B20A72"/>
    <w:rsid w:val="00B27595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86736"/>
    <w:rsid w:val="00D95B62"/>
    <w:rsid w:val="00D95E09"/>
    <w:rsid w:val="00D975A7"/>
    <w:rsid w:val="00DA44A2"/>
    <w:rsid w:val="00DC04D7"/>
    <w:rsid w:val="00DC43A3"/>
    <w:rsid w:val="00DC43C6"/>
    <w:rsid w:val="00DC7582"/>
    <w:rsid w:val="00DD050E"/>
    <w:rsid w:val="00DE2271"/>
    <w:rsid w:val="00DE3EE2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B81"/>
    <w:rsid w:val="00E22609"/>
    <w:rsid w:val="00E4088E"/>
    <w:rsid w:val="00E424DA"/>
    <w:rsid w:val="00E44EA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4EA6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0118"/>
    <w:rsid w:val="00F3281A"/>
    <w:rsid w:val="00F41476"/>
    <w:rsid w:val="00F5074A"/>
    <w:rsid w:val="00F5076F"/>
    <w:rsid w:val="00F50B47"/>
    <w:rsid w:val="00F559A5"/>
    <w:rsid w:val="00F57EB3"/>
    <w:rsid w:val="00F7041D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19E49852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A4EA6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CEB"/>
    <w:pPr>
      <w:spacing w:before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CEB"/>
    <w:rPr>
      <w:rFonts w:ascii="Consolas" w:hAnsi="Consolas"/>
      <w:color w:val="0D0D0D" w:themeColor="text1"/>
      <w:sz w:val="20"/>
      <w:szCs w:val="20"/>
    </w:rPr>
  </w:style>
  <w:style w:type="paragraph" w:styleId="ListParagraph">
    <w:name w:val="List Paragraph"/>
    <w:basedOn w:val="Normal"/>
    <w:uiPriority w:val="34"/>
    <w:rsid w:val="00654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26" Type="http://schemas.openxmlformats.org/officeDocument/2006/relationships/hyperlink" Target="https://api.restful-api.dev/objects" TargetMode="External"/><Relationship Id="rId39" Type="http://schemas.openxmlformats.org/officeDocument/2006/relationships/hyperlink" Target="https://github.com/JHarry444/AC0_Day10.git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image" Target="media/image17.png"/><Relationship Id="rId42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5" Type="http://schemas.openxmlformats.org/officeDocument/2006/relationships/image" Target="media/image10.png"/><Relationship Id="rId33" Type="http://schemas.openxmlformats.org/officeDocument/2006/relationships/hyperlink" Target="https://api.restful-api.dev/objects" TargetMode="External"/><Relationship Id="rId38" Type="http://schemas.openxmlformats.org/officeDocument/2006/relationships/image" Target="media/image21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5.png"/><Relationship Id="rId29" Type="http://schemas.openxmlformats.org/officeDocument/2006/relationships/image" Target="media/image13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10" Type="http://schemas.openxmlformats.org/officeDocument/2006/relationships/endnotes" Target="endnotes.xml"/><Relationship Id="rId19" Type="http://schemas.openxmlformats.org/officeDocument/2006/relationships/hyperlink" Target="https://www.postman.com/downloads/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ECE2E70AB8B46B2C449C81E540480" ma:contentTypeVersion="18" ma:contentTypeDescription="Create a new document." ma:contentTypeScope="" ma:versionID="d9ffd49c04fc9c0865ce7004c993e985">
  <xsd:schema xmlns:xsd="http://www.w3.org/2001/XMLSchema" xmlns:xs="http://www.w3.org/2001/XMLSchema" xmlns:p="http://schemas.microsoft.com/office/2006/metadata/properties" xmlns:ns2="04dd4f8b-4e55-4b0f-90ae-c416a13e2e63" xmlns:ns3="51b58b7f-359e-418a-8fc0-c5d77d026bdc" targetNamespace="http://schemas.microsoft.com/office/2006/metadata/properties" ma:root="true" ma:fieldsID="ccdc2107fd520bd49719624c78f55497" ns2:_="" ns3:_="">
    <xsd:import namespace="04dd4f8b-4e55-4b0f-90ae-c416a13e2e63"/>
    <xsd:import namespace="51b58b7f-359e-418a-8fc0-c5d77d026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d4f8b-4e55-4b0f-90ae-c416a13e2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58b7f-359e-418a-8fc0-c5d77d026b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ab36d1-5858-4ca2-a0c9-f8a3e3f82027}" ma:internalName="TaxCatchAll" ma:showField="CatchAllData" ma:web="51b58b7f-359e-418a-8fc0-c5d77d026b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dd4f8b-4e55-4b0f-90ae-c416a13e2e63">
      <Terms xmlns="http://schemas.microsoft.com/office/infopath/2007/PartnerControls"/>
    </lcf76f155ced4ddcb4097134ff3c332f>
    <TaxCatchAll xmlns="51b58b7f-359e-418a-8fc0-c5d77d026bd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A2F864-E3AB-473D-A30A-46E719BD1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d4f8b-4e55-4b0f-90ae-c416a13e2e63"/>
    <ds:schemaRef ds:uri="51b58b7f-359e-418a-8fc0-c5d77d026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04dd4f8b-4e55-4b0f-90ae-c416a13e2e63"/>
    <ds:schemaRef ds:uri="51b58b7f-359e-418a-8fc0-c5d77d026bdc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8</TotalTime>
  <Pages>15</Pages>
  <Words>640</Words>
  <Characters>3025</Characters>
  <Application>Microsoft Office Word</Application>
  <DocSecurity>0</DocSecurity>
  <Lines>126</Lines>
  <Paragraphs>74</Paragraphs>
  <ScaleCrop>false</ScaleCrop>
  <Company>QA</Company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17</cp:revision>
  <cp:lastPrinted>2024-06-05T09:35:00Z</cp:lastPrinted>
  <dcterms:created xsi:type="dcterms:W3CDTF">2024-11-04T18:08:00Z</dcterms:created>
  <dcterms:modified xsi:type="dcterms:W3CDTF">2026-09-08T15:02:00Z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0x010100488ECE2E70AB8B46B2C449C81E540480</vt:lpwstr>
  </property>
  <property fmtid="{D5CDD505-2E9C-101B-9397-08002B2CF9AE}" pid="3" name="MediaServiceImageTags">
    <vt:lpwstr/>
  </property>
</Properties>
</file>