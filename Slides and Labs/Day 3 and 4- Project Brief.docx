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DA00" w14:textId="104F33ED" w:rsidR="005F0B6B" w:rsidRPr="001D701C" w:rsidRDefault="001E6A6E" w:rsidP="00306CC8">
      <w:pPr>
        <w:pStyle w:val="Title"/>
        <w:ind w:left="2410"/>
      </w:pPr>
      <w:r w:rsidRPr="001D701C">
        <w:t xml:space="preserve">Python </w:t>
      </w:r>
      <w:r w:rsidR="001D701C" w:rsidRPr="001D701C">
        <w:t>p</w:t>
      </w:r>
      <w:r w:rsidRPr="001D701C">
        <w:t>roject</w:t>
      </w:r>
      <w:r w:rsidR="00ED3809" w:rsidRPr="001D701C">
        <w:t xml:space="preserve"> </w:t>
      </w:r>
      <w:r w:rsidR="001D701C" w:rsidRPr="001D701C">
        <w:t>b</w:t>
      </w:r>
      <w:r w:rsidR="00ED3809" w:rsidRPr="001D701C">
        <w:t>rief</w:t>
      </w:r>
    </w:p>
    <w:p w14:paraId="62331D6C" w14:textId="77777777" w:rsidR="00306CC8" w:rsidRPr="001D701C" w:rsidRDefault="00306CC8" w:rsidP="00306CC8">
      <w:pPr>
        <w:ind w:left="2410"/>
      </w:pPr>
    </w:p>
    <w:p w14:paraId="42B55870" w14:textId="72B48A78" w:rsidR="00306CC8" w:rsidRPr="001D701C" w:rsidRDefault="00ED3809" w:rsidP="00306CC8">
      <w:pPr>
        <w:pStyle w:val="Subtitle"/>
        <w:ind w:left="2410"/>
      </w:pPr>
      <w:r w:rsidRPr="001D701C">
        <w:t>AC0 Landing Zon</w:t>
      </w:r>
      <w:r w:rsidR="001E6A6E" w:rsidRPr="001D701C">
        <w:t>e</w:t>
      </w:r>
    </w:p>
    <w:p w14:paraId="69050321" w14:textId="7A084196" w:rsidR="002A3720" w:rsidRPr="001D701C" w:rsidRDefault="00B14693" w:rsidP="00A31043">
      <w:pPr>
        <w:pStyle w:val="Subtitle"/>
        <w:ind w:left="2268"/>
        <w:sectPr w:rsidR="002A3720" w:rsidRPr="001D701C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 w:rsidRPr="001D701C">
        <w:drawing>
          <wp:anchor distT="0" distB="0" distL="114300" distR="114300" simplePos="0" relativeHeight="251661312" behindDoc="1" locked="1" layoutInCell="1" allowOverlap="1" wp14:anchorId="29C906B0" wp14:editId="3473A00C">
            <wp:simplePos x="0" y="0"/>
            <wp:positionH relativeFrom="column">
              <wp:posOffset>4508500</wp:posOffset>
            </wp:positionH>
            <wp:positionV relativeFrom="paragraph">
              <wp:posOffset>6800850</wp:posOffset>
            </wp:positionV>
            <wp:extent cx="2133600" cy="1079500"/>
            <wp:effectExtent l="0" t="0" r="0" b="635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 w:rsidRPr="001D701C">
        <w:drawing>
          <wp:anchor distT="0" distB="0" distL="114300" distR="114300" simplePos="0" relativeHeight="251659264" behindDoc="1" locked="1" layoutInCell="1" allowOverlap="1" wp14:anchorId="44742A25" wp14:editId="05CC804E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Theme="minorHAnsi" w:eastAsiaTheme="minorHAnsi" w:hAnsiTheme="minorHAnsi" w:cstheme="minorBidi"/>
          <w:kern w:val="2"/>
          <w:sz w:val="24"/>
          <w:szCs w:val="24"/>
          <w:lang w:val="en-GB"/>
          <w14:ligatures w14:val="standardContextual"/>
        </w:rPr>
        <w:id w:val="-3290688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55FC15" w14:textId="31FC3552" w:rsidR="009D3007" w:rsidRPr="001D701C" w:rsidRDefault="009D3007" w:rsidP="00A21BA0">
          <w:pPr>
            <w:pStyle w:val="TOCHeading"/>
            <w:rPr>
              <w:lang w:val="en-GB"/>
            </w:rPr>
          </w:pPr>
          <w:r w:rsidRPr="001D701C">
            <w:rPr>
              <w:lang w:val="en-GB"/>
            </w:rPr>
            <w:t>Contents</w:t>
          </w:r>
        </w:p>
        <w:p w14:paraId="3ABE245B" w14:textId="4B235BCE" w:rsidR="001D701C" w:rsidRDefault="009D3007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r w:rsidRPr="001D701C">
            <w:fldChar w:fldCharType="begin"/>
          </w:r>
          <w:r w:rsidRPr="001D701C">
            <w:instrText xml:space="preserve"> TOC \o "1-4" \h \z \u </w:instrText>
          </w:r>
          <w:r w:rsidRPr="001D701C">
            <w:fldChar w:fldCharType="separate"/>
          </w:r>
          <w:hyperlink w:anchor="_Toc239759418" w:history="1">
            <w:r w:rsidR="001D701C" w:rsidRPr="004573C0">
              <w:rPr>
                <w:rStyle w:val="Hyperlink"/>
                <w:rFonts w:ascii="Figtree ExtraBold" w:hAnsi="Figtree ExtraBold"/>
                <w:noProof/>
              </w:rPr>
              <w:t>1.</w:t>
            </w:r>
            <w:r w:rsidR="001D701C"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="001D701C" w:rsidRPr="004573C0">
              <w:rPr>
                <w:rStyle w:val="Hyperlink"/>
                <w:noProof/>
              </w:rPr>
              <w:t>Python project brief</w:t>
            </w:r>
            <w:r w:rsidR="001D701C">
              <w:rPr>
                <w:noProof/>
                <w:webHidden/>
              </w:rPr>
              <w:tab/>
            </w:r>
            <w:r w:rsidR="001D701C">
              <w:rPr>
                <w:noProof/>
                <w:webHidden/>
              </w:rPr>
              <w:fldChar w:fldCharType="begin"/>
            </w:r>
            <w:r w:rsidR="001D701C">
              <w:rPr>
                <w:noProof/>
                <w:webHidden/>
              </w:rPr>
              <w:instrText xml:space="preserve"> PAGEREF _Toc239759418 \h </w:instrText>
            </w:r>
            <w:r w:rsidR="001D701C">
              <w:rPr>
                <w:noProof/>
                <w:webHidden/>
              </w:rPr>
            </w:r>
            <w:r w:rsidR="001D701C">
              <w:rPr>
                <w:noProof/>
                <w:webHidden/>
              </w:rPr>
              <w:fldChar w:fldCharType="separate"/>
            </w:r>
            <w:r w:rsidR="001D701C">
              <w:rPr>
                <w:noProof/>
                <w:webHidden/>
              </w:rPr>
              <w:t>1</w:t>
            </w:r>
            <w:r w:rsidR="001D701C">
              <w:rPr>
                <w:noProof/>
                <w:webHidden/>
              </w:rPr>
              <w:fldChar w:fldCharType="end"/>
            </w:r>
          </w:hyperlink>
        </w:p>
        <w:p w14:paraId="2B8598B1" w14:textId="75558900" w:rsidR="001D701C" w:rsidRDefault="001D701C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59419" w:history="1">
            <w:r w:rsidRPr="004573C0">
              <w:rPr>
                <w:rStyle w:val="Hyperlink"/>
                <w:rFonts w:ascii="Figtree" w:hAnsi="Figtree"/>
                <w:noProof/>
              </w:rPr>
              <w:t>1.1.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4573C0">
              <w:rPr>
                <w:rStyle w:val="Hyperlink"/>
                <w:noProof/>
              </w:rPr>
              <w:t>Stage 1: First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F8BC7" w14:textId="57918ADD" w:rsidR="001D701C" w:rsidRDefault="001D701C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59420" w:history="1">
            <w:r w:rsidRPr="004573C0">
              <w:rPr>
                <w:rStyle w:val="Hyperlink"/>
                <w:rFonts w:ascii="Figtree" w:hAnsi="Figtree"/>
                <w:noProof/>
              </w:rPr>
              <w:t>1.2.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4573C0">
              <w:rPr>
                <w:rStyle w:val="Hyperlink"/>
                <w:noProof/>
              </w:rPr>
              <w:t>Stage 2: Small programs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22418" w14:textId="7A51318C" w:rsidR="001D701C" w:rsidRDefault="001D701C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59421" w:history="1">
            <w:r w:rsidRPr="004573C0">
              <w:rPr>
                <w:rStyle w:val="Hyperlink"/>
                <w:rFonts w:ascii="Figtree" w:hAnsi="Figtree"/>
                <w:noProof/>
              </w:rPr>
              <w:t>1.3.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4573C0">
              <w:rPr>
                <w:rStyle w:val="Hyperlink"/>
                <w:noProof/>
              </w:rPr>
              <w:t>Stage 3: Flow control exercises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F552F" w14:textId="0D33CCF1" w:rsidR="001D701C" w:rsidRDefault="001D701C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59422" w:history="1">
            <w:r w:rsidRPr="004573C0">
              <w:rPr>
                <w:rStyle w:val="Hyperlink"/>
                <w:rFonts w:ascii="Figtree" w:hAnsi="Figtree"/>
                <w:noProof/>
              </w:rPr>
              <w:t>1.4.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4573C0">
              <w:rPr>
                <w:rStyle w:val="Hyperlink"/>
                <w:noProof/>
              </w:rPr>
              <w:t>Stage 4: Mini-project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821C0" w14:textId="36C3A2D9" w:rsidR="009D3007" w:rsidRPr="001D701C" w:rsidRDefault="009D3007">
          <w:r w:rsidRPr="001D701C">
            <w:fldChar w:fldCharType="end"/>
          </w:r>
        </w:p>
      </w:sdtContent>
    </w:sdt>
    <w:p w14:paraId="443389EF" w14:textId="77777777" w:rsidR="009D3007" w:rsidRPr="001D701C" w:rsidRDefault="009D3007" w:rsidP="00A21BA0">
      <w:pPr>
        <w:pStyle w:val="Heading1"/>
        <w:sectPr w:rsidR="009D3007" w:rsidRPr="001D701C" w:rsidSect="002920C8">
          <w:headerReference w:type="default" r:id="rId16"/>
          <w:headerReference w:type="first" r:id="rId17"/>
          <w:footerReference w:type="first" r:id="rId18"/>
          <w:pgSz w:w="11906" w:h="16838"/>
          <w:pgMar w:top="1701" w:right="851" w:bottom="1134" w:left="851" w:header="567" w:footer="397" w:gutter="0"/>
          <w:pgNumType w:fmt="lowerRoman" w:start="1"/>
          <w:cols w:space="708"/>
          <w:docGrid w:linePitch="360"/>
        </w:sectPr>
      </w:pPr>
    </w:p>
    <w:p w14:paraId="68FA5CEE" w14:textId="4CF3302E" w:rsidR="005723A6" w:rsidRPr="001D701C" w:rsidRDefault="00730787" w:rsidP="005723A6">
      <w:pPr>
        <w:pStyle w:val="Heading1"/>
      </w:pPr>
      <w:bookmarkStart w:id="0" w:name="_Toc239759418"/>
      <w:r w:rsidRPr="001D701C">
        <w:lastRenderedPageBreak/>
        <w:t xml:space="preserve">Python </w:t>
      </w:r>
      <w:r w:rsidR="001D701C" w:rsidRPr="001D701C">
        <w:t>p</w:t>
      </w:r>
      <w:r w:rsidRPr="001D701C">
        <w:t>roject</w:t>
      </w:r>
      <w:r w:rsidR="005723A6" w:rsidRPr="001D701C">
        <w:t xml:space="preserve"> brief</w:t>
      </w:r>
      <w:bookmarkEnd w:id="0"/>
    </w:p>
    <w:p w14:paraId="1793BC4F" w14:textId="77777777" w:rsidR="00730787" w:rsidRDefault="00730787" w:rsidP="001D701C">
      <w:r w:rsidRPr="001D701C">
        <w:t>Build practical Python skills in four progressive stages, starting from core syntax and ending with a working mini-project.</w:t>
      </w:r>
    </w:p>
    <w:p w14:paraId="0FC8E861" w14:textId="77777777" w:rsidR="001D701C" w:rsidRPr="001D701C" w:rsidRDefault="001D701C" w:rsidP="001D701C">
      <w:pPr>
        <w:rPr>
          <w:rFonts w:eastAsiaTheme="majorEastAsia" w:cstheme="majorBidi"/>
          <w:b/>
          <w:bCs/>
          <w:sz w:val="32"/>
          <w:szCs w:val="32"/>
        </w:rPr>
      </w:pPr>
    </w:p>
    <w:p w14:paraId="09A3B8EA" w14:textId="215ECFF3" w:rsidR="00E72CB6" w:rsidRPr="001D701C" w:rsidRDefault="00E72CB6" w:rsidP="00435BA2">
      <w:pPr>
        <w:pStyle w:val="Heading2"/>
      </w:pPr>
      <w:bookmarkStart w:id="1" w:name="_Toc239759419"/>
      <w:r w:rsidRPr="001D701C">
        <w:t>Stage 1</w:t>
      </w:r>
      <w:r w:rsidR="001D701C">
        <w:t>:</w:t>
      </w:r>
      <w:r w:rsidRPr="001D701C">
        <w:t xml:space="preserve"> </w:t>
      </w:r>
      <w:r w:rsidR="001F33C4" w:rsidRPr="001D701C">
        <w:t xml:space="preserve">First </w:t>
      </w:r>
      <w:r w:rsidR="001D701C">
        <w:t>p</w:t>
      </w:r>
      <w:r w:rsidR="001F33C4" w:rsidRPr="001D701C">
        <w:t>rogram</w:t>
      </w:r>
      <w:bookmarkEnd w:id="1"/>
    </w:p>
    <w:p w14:paraId="55875561" w14:textId="4D5C6489" w:rsidR="000030DA" w:rsidRPr="001D701C" w:rsidRDefault="000030DA" w:rsidP="00B3661B">
      <w:pPr>
        <w:pStyle w:val="Numberlist"/>
      </w:pPr>
      <w:r w:rsidRPr="001D701C">
        <w:t>Create a program that asks for a user's name and age</w:t>
      </w:r>
      <w:r w:rsidR="001D701C">
        <w:t>.</w:t>
      </w:r>
    </w:p>
    <w:p w14:paraId="43E344FA" w14:textId="6C89ABA4" w:rsidR="000030DA" w:rsidRPr="001D701C" w:rsidRDefault="000030DA" w:rsidP="00B3661B">
      <w:pPr>
        <w:pStyle w:val="Numberlist"/>
      </w:pPr>
      <w:r w:rsidRPr="001D701C">
        <w:t>Store values in variables</w:t>
      </w:r>
      <w:r w:rsidR="001D701C">
        <w:t>.</w:t>
      </w:r>
    </w:p>
    <w:p w14:paraId="00DA0364" w14:textId="5AB47DD5" w:rsidR="000030DA" w:rsidRPr="001D701C" w:rsidRDefault="000030DA" w:rsidP="00B3661B">
      <w:pPr>
        <w:pStyle w:val="Numberlist"/>
      </w:pPr>
      <w:r w:rsidRPr="001D701C">
        <w:t xml:space="preserve">Use at least </w:t>
      </w:r>
      <w:r w:rsidR="001D701C">
        <w:t>two</w:t>
      </w:r>
      <w:r w:rsidRPr="001D701C">
        <w:t xml:space="preserve"> data types (for example, string and integer)</w:t>
      </w:r>
      <w:r w:rsidR="001D701C">
        <w:t>.</w:t>
      </w:r>
    </w:p>
    <w:p w14:paraId="5C22A51C" w14:textId="594C4166" w:rsidR="000030DA" w:rsidRDefault="000030DA" w:rsidP="00B3661B">
      <w:pPr>
        <w:pStyle w:val="Numberlist"/>
      </w:pPr>
      <w:r w:rsidRPr="001D701C">
        <w:t>Display a formatted output message</w:t>
      </w:r>
      <w:r w:rsidR="001D701C">
        <w:t>.</w:t>
      </w:r>
    </w:p>
    <w:p w14:paraId="0AF612DB" w14:textId="77777777" w:rsidR="001D701C" w:rsidRPr="001D701C" w:rsidRDefault="001D701C" w:rsidP="001D701C"/>
    <w:p w14:paraId="6736BA91" w14:textId="189BD2B1" w:rsidR="005C5ED2" w:rsidRPr="001D701C" w:rsidRDefault="005C5ED2" w:rsidP="005C5ED2">
      <w:pPr>
        <w:pStyle w:val="Heading2"/>
      </w:pPr>
      <w:bookmarkStart w:id="2" w:name="_Toc239759420"/>
      <w:r w:rsidRPr="001D701C">
        <w:t>Stage 2</w:t>
      </w:r>
      <w:r w:rsidR="001D701C">
        <w:t>:</w:t>
      </w:r>
      <w:r w:rsidRPr="001D701C">
        <w:t xml:space="preserve"> </w:t>
      </w:r>
      <w:r w:rsidR="002E0C95" w:rsidRPr="001D701C">
        <w:t xml:space="preserve">Small </w:t>
      </w:r>
      <w:r w:rsidR="001D701C">
        <w:t>p</w:t>
      </w:r>
      <w:r w:rsidR="002E0C95" w:rsidRPr="001D701C">
        <w:t>rograms</w:t>
      </w:r>
      <w:bookmarkEnd w:id="2"/>
    </w:p>
    <w:p w14:paraId="7317867A" w14:textId="6D1045A8" w:rsidR="00054B39" w:rsidRPr="001D701C" w:rsidRDefault="002E0C95" w:rsidP="00054B39">
      <w:r w:rsidRPr="001D701C">
        <w:t xml:space="preserve">For this exercise you should build </w:t>
      </w:r>
      <w:r w:rsidR="001D701C">
        <w:t>two</w:t>
      </w:r>
      <w:r w:rsidRPr="001D701C">
        <w:t xml:space="preserve"> of the following:</w:t>
      </w:r>
    </w:p>
    <w:p w14:paraId="4D832030" w14:textId="244D218A" w:rsidR="0037408B" w:rsidRPr="001D701C" w:rsidRDefault="0037408B" w:rsidP="0037408B">
      <w:pPr>
        <w:pStyle w:val="Bulletlist1"/>
      </w:pPr>
      <w:r w:rsidRPr="001D701C">
        <w:t>Unit converter (for example, Celsius to Fahrenheit, km to miles)</w:t>
      </w:r>
      <w:r w:rsidR="001D701C">
        <w:t>.</w:t>
      </w:r>
    </w:p>
    <w:p w14:paraId="3A6F1E7F" w14:textId="77777777" w:rsidR="001D701C" w:rsidRDefault="0037408B" w:rsidP="001D701C">
      <w:pPr>
        <w:pStyle w:val="Bulletlist1"/>
      </w:pPr>
      <w:r w:rsidRPr="001D701C">
        <w:t>Simple bill calculator (subtotal, tax, total)</w:t>
      </w:r>
      <w:r w:rsidR="001D701C">
        <w:t>.</w:t>
      </w:r>
    </w:p>
    <w:p w14:paraId="516EA56C" w14:textId="2F53BC64" w:rsidR="0037408B" w:rsidRDefault="0037408B" w:rsidP="001D701C">
      <w:pPr>
        <w:pStyle w:val="Bulletlist1"/>
      </w:pPr>
      <w:r w:rsidRPr="001D701C">
        <w:t>Tip calculator (bill amount, tip percentage, total per person)</w:t>
      </w:r>
      <w:r w:rsidR="001D701C">
        <w:t>.</w:t>
      </w:r>
    </w:p>
    <w:p w14:paraId="7CEADAFD" w14:textId="77777777" w:rsidR="001D701C" w:rsidRPr="001D701C" w:rsidRDefault="001D701C" w:rsidP="001D701C"/>
    <w:p w14:paraId="3B734CA1" w14:textId="50AFD089" w:rsidR="00B761D3" w:rsidRPr="001D701C" w:rsidRDefault="00B761D3" w:rsidP="0037408B">
      <w:pPr>
        <w:pStyle w:val="Heading2"/>
      </w:pPr>
      <w:bookmarkStart w:id="3" w:name="_Toc239759421"/>
      <w:r w:rsidRPr="001D701C">
        <w:t>Stage 3</w:t>
      </w:r>
      <w:r w:rsidR="001D701C">
        <w:t>:</w:t>
      </w:r>
      <w:r w:rsidRPr="001D701C">
        <w:t xml:space="preserve"> </w:t>
      </w:r>
      <w:r w:rsidR="008B7099" w:rsidRPr="001D701C">
        <w:t xml:space="preserve">Flow </w:t>
      </w:r>
      <w:r w:rsidR="001D701C">
        <w:t>c</w:t>
      </w:r>
      <w:r w:rsidR="008B7099" w:rsidRPr="001D701C">
        <w:t xml:space="preserve">ontrol </w:t>
      </w:r>
      <w:r w:rsidR="001D701C">
        <w:t>e</w:t>
      </w:r>
      <w:r w:rsidR="008B7099" w:rsidRPr="001D701C">
        <w:t>xercises</w:t>
      </w:r>
      <w:bookmarkEnd w:id="3"/>
    </w:p>
    <w:p w14:paraId="5CF69D79" w14:textId="03DFF7C2" w:rsidR="00A05E84" w:rsidRPr="001D701C" w:rsidRDefault="00A05E84" w:rsidP="00A05E84">
      <w:pPr>
        <w:pStyle w:val="Bulletlist1"/>
      </w:pPr>
      <w:r w:rsidRPr="001D701C">
        <w:t>Build an exercise using if/elif/else decisions</w:t>
      </w:r>
      <w:r w:rsidR="001D701C">
        <w:t>.</w:t>
      </w:r>
    </w:p>
    <w:p w14:paraId="7C041FC4" w14:textId="423074BD" w:rsidR="00A05E84" w:rsidRPr="001D701C" w:rsidRDefault="00A05E84" w:rsidP="00A05E84">
      <w:pPr>
        <w:pStyle w:val="Bulletlist1"/>
      </w:pPr>
      <w:r w:rsidRPr="001D701C">
        <w:t>Build an exercise using a loop (while or for)</w:t>
      </w:r>
      <w:r w:rsidR="001D701C">
        <w:t>.</w:t>
      </w:r>
    </w:p>
    <w:p w14:paraId="1EC514B6" w14:textId="57FB5764" w:rsidR="00A05E84" w:rsidRDefault="00A05E84" w:rsidP="00D82485">
      <w:pPr>
        <w:pStyle w:val="Bulletlist1"/>
      </w:pPr>
      <w:r w:rsidRPr="001D701C">
        <w:t>Create one simple function and call it from the program</w:t>
      </w:r>
      <w:r w:rsidR="001D701C">
        <w:t>.</w:t>
      </w:r>
    </w:p>
    <w:p w14:paraId="25634F51" w14:textId="77777777" w:rsidR="001D701C" w:rsidRPr="001D701C" w:rsidRDefault="001D701C" w:rsidP="001D701C"/>
    <w:p w14:paraId="4EE5E5FA" w14:textId="3C029D99" w:rsidR="007F7171" w:rsidRPr="001D701C" w:rsidRDefault="002E2747" w:rsidP="007F7171">
      <w:pPr>
        <w:pStyle w:val="Heading2"/>
      </w:pPr>
      <w:bookmarkStart w:id="4" w:name="_Toc239759422"/>
      <w:r w:rsidRPr="001D701C">
        <w:t>Stage 4</w:t>
      </w:r>
      <w:r w:rsidR="001D701C">
        <w:t>:</w:t>
      </w:r>
      <w:r w:rsidRPr="001D701C">
        <w:t xml:space="preserve"> </w:t>
      </w:r>
      <w:r w:rsidR="009209A3" w:rsidRPr="001D701C">
        <w:t>Mini-project</w:t>
      </w:r>
      <w:bookmarkEnd w:id="4"/>
    </w:p>
    <w:p w14:paraId="62E3EC79" w14:textId="184FEF63" w:rsidR="002E2747" w:rsidRPr="001D701C" w:rsidRDefault="00554041" w:rsidP="002E2747">
      <w:r w:rsidRPr="001D701C">
        <w:t xml:space="preserve">Build </w:t>
      </w:r>
      <w:r w:rsidR="005242C6" w:rsidRPr="001D701C">
        <w:t xml:space="preserve">a </w:t>
      </w:r>
      <w:r w:rsidR="002416BD" w:rsidRPr="001D701C">
        <w:t xml:space="preserve">simple </w:t>
      </w:r>
      <w:r w:rsidR="005242C6" w:rsidRPr="001D701C">
        <w:t xml:space="preserve">calculator </w:t>
      </w:r>
      <w:r w:rsidR="002416BD" w:rsidRPr="001D701C">
        <w:t xml:space="preserve">that asks the user to enter </w:t>
      </w:r>
      <w:r w:rsidR="001D701C">
        <w:t>two</w:t>
      </w:r>
      <w:r w:rsidR="002416BD" w:rsidRPr="001D701C">
        <w:t xml:space="preserve"> numbers and choose an operation</w:t>
      </w:r>
      <w:r w:rsidR="001D701C">
        <w:t>,</w:t>
      </w:r>
      <w:r w:rsidR="002416BD" w:rsidRPr="001D701C">
        <w:t xml:space="preserve"> then prints out the result</w:t>
      </w:r>
      <w:r w:rsidR="00E13796" w:rsidRPr="001D701C">
        <w:t>. Make sure the script utilises a loop to continue operation until the user chooses to stop.</w:t>
      </w:r>
    </w:p>
    <w:p w14:paraId="55F55F32" w14:textId="3FD0F88F" w:rsidR="00121034" w:rsidRPr="001D701C" w:rsidRDefault="00166738" w:rsidP="00C4395D">
      <w:pPr>
        <w:pStyle w:val="Bulletlist1"/>
        <w:numPr>
          <w:ilvl w:val="0"/>
          <w:numId w:val="0"/>
        </w:numPr>
        <w:ind w:left="851"/>
      </w:pPr>
      <w:r w:rsidRPr="001D701C">
        <w:br/>
      </w:r>
    </w:p>
    <w:p w14:paraId="4E19C156" w14:textId="6475A848" w:rsidR="00DF1239" w:rsidRPr="001D701C" w:rsidRDefault="00DF1239" w:rsidP="005723A6">
      <w:pPr>
        <w:pStyle w:val="Heading1"/>
        <w:numPr>
          <w:ilvl w:val="0"/>
          <w:numId w:val="0"/>
        </w:numPr>
      </w:pPr>
    </w:p>
    <w:p w14:paraId="4D1AE6AB" w14:textId="60317580" w:rsidR="00175BFD" w:rsidRPr="00175BFD" w:rsidRDefault="005A66CE" w:rsidP="000217FA">
      <w:pPr>
        <w:spacing w:before="0" w:after="160" w:line="259" w:lineRule="auto"/>
      </w:pPr>
      <w:r w:rsidRPr="001D701C">
        <w:drawing>
          <wp:anchor distT="0" distB="0" distL="114300" distR="114300" simplePos="0" relativeHeight="251658244" behindDoc="0" locked="0" layoutInCell="1" allowOverlap="1" wp14:anchorId="70FA645F" wp14:editId="0F047208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7F41C" w14:textId="77777777" w:rsidR="00E25DBC" w:rsidRPr="001D701C" w:rsidRDefault="00E25DBC" w:rsidP="007F513E">
      <w:r w:rsidRPr="001D701C">
        <w:separator/>
      </w:r>
    </w:p>
    <w:p w14:paraId="142CB675" w14:textId="77777777" w:rsidR="00E25DBC" w:rsidRPr="001D701C" w:rsidRDefault="00E25DBC"/>
    <w:p w14:paraId="126069A5" w14:textId="77777777" w:rsidR="00E25DBC" w:rsidRPr="001D701C" w:rsidRDefault="00E25DBC"/>
  </w:endnote>
  <w:endnote w:type="continuationSeparator" w:id="0">
    <w:p w14:paraId="76AAF518" w14:textId="77777777" w:rsidR="00E25DBC" w:rsidRPr="001D701C" w:rsidRDefault="00E25DBC" w:rsidP="007F513E">
      <w:r w:rsidRPr="001D701C">
        <w:continuationSeparator/>
      </w:r>
    </w:p>
    <w:p w14:paraId="17898FE2" w14:textId="77777777" w:rsidR="00E25DBC" w:rsidRPr="001D701C" w:rsidRDefault="00E25DBC"/>
    <w:p w14:paraId="136195D0" w14:textId="77777777" w:rsidR="00E25DBC" w:rsidRPr="001D701C" w:rsidRDefault="00E25DBC"/>
  </w:endnote>
  <w:endnote w:type="continuationNotice" w:id="1">
    <w:p w14:paraId="6DF60BED" w14:textId="77777777" w:rsidR="00E25DBC" w:rsidRPr="001D701C" w:rsidRDefault="00E25DBC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A6067858-F4EC-4891-93BE-F44C93747ACF}"/>
    <w:embedBold r:id="rId2" w:fontKey="{D12971CE-CC69-4AB2-935A-F7CC0EAF25C7}"/>
    <w:embedItalic r:id="rId3" w:fontKey="{5E3A8B1B-B613-43BF-AE39-A5D92B42862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4" w:fontKey="{4B8E7C0D-29D0-40B8-83F1-623065547448}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F8BFA89C-B04C-4341-A6DA-4AD631A10306}"/>
    <w:embedBold r:id="rId6" w:fontKey="{0D4D32D6-F397-45DB-ACAA-33D67232020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7" w:fontKey="{4A49504E-3289-4546-84FF-D999DB294138}"/>
  </w:font>
  <w:font w:name="Figtree Light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54D8CB26-2330-4F1F-BFCD-A828097F75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FE2FF7" w14:textId="34934B60" w:rsidR="00D767F5" w:rsidRPr="001D701C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 w:rsidRPr="001D701C">
          <w:rPr>
            <w:rStyle w:val="PageNumber"/>
          </w:rPr>
          <w:fldChar w:fldCharType="begin"/>
        </w:r>
        <w:r w:rsidRPr="001D701C">
          <w:rPr>
            <w:rStyle w:val="PageNumber"/>
          </w:rPr>
          <w:instrText xml:space="preserve"> PAGE </w:instrText>
        </w:r>
        <w:r w:rsidRPr="001D701C"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E71DDE6" w14:textId="7A94755D" w:rsidR="00D767F5" w:rsidRPr="001D701C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 w:rsidRPr="001D701C">
          <w:rPr>
            <w:rStyle w:val="PageNumber"/>
          </w:rPr>
          <w:fldChar w:fldCharType="begin"/>
        </w:r>
        <w:r w:rsidRPr="001D701C">
          <w:rPr>
            <w:rStyle w:val="PageNumber"/>
          </w:rPr>
          <w:instrText xml:space="preserve"> PAGE </w:instrText>
        </w:r>
        <w:r w:rsidRPr="001D701C">
          <w:rPr>
            <w:rStyle w:val="PageNumber"/>
          </w:rPr>
          <w:fldChar w:fldCharType="end"/>
        </w:r>
      </w:p>
    </w:sdtContent>
  </w:sdt>
  <w:p w14:paraId="05A5FCC4" w14:textId="77777777" w:rsidR="00D767F5" w:rsidRPr="001D701C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AF03E12" w14:textId="21533D1E" w:rsidR="002920C8" w:rsidRPr="001D701C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 w:rsidRPr="001D701C">
          <w:rPr>
            <w:rStyle w:val="PageNumber"/>
          </w:rPr>
          <w:fldChar w:fldCharType="begin"/>
        </w:r>
        <w:r w:rsidRPr="001D701C">
          <w:rPr>
            <w:rStyle w:val="PageNumber"/>
          </w:rPr>
          <w:instrText xml:space="preserve"> PAGE </w:instrText>
        </w:r>
        <w:r w:rsidRPr="001D701C">
          <w:rPr>
            <w:rStyle w:val="PageNumber"/>
          </w:rPr>
          <w:fldChar w:fldCharType="separate"/>
        </w:r>
        <w:r w:rsidRPr="001D701C">
          <w:rPr>
            <w:rStyle w:val="PageNumber"/>
          </w:rPr>
          <w:t>1</w:t>
        </w:r>
        <w:r w:rsidRPr="001D701C">
          <w:rPr>
            <w:rStyle w:val="PageNumber"/>
          </w:rPr>
          <w:fldChar w:fldCharType="end"/>
        </w:r>
      </w:p>
    </w:sdtContent>
  </w:sdt>
  <w:p w14:paraId="61043EA5" w14:textId="020CFB03" w:rsidR="00D767F5" w:rsidRPr="001D701C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1D701C">
      <w:rPr>
        <w:szCs w:val="20"/>
      </w:rPr>
      <w:t>© 202</w:t>
    </w:r>
    <w:r w:rsidR="00A201F0" w:rsidRPr="001D701C">
      <w:rPr>
        <w:szCs w:val="20"/>
      </w:rPr>
      <w:t>5</w:t>
    </w:r>
    <w:r w:rsidRPr="001D701C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Pr="001D701C" w:rsidRDefault="00786B7E" w:rsidP="00786B7E">
    <w:pPr>
      <w:pStyle w:val="Footer"/>
      <w:tabs>
        <w:tab w:val="clear" w:pos="9026"/>
        <w:tab w:val="right" w:pos="10204"/>
      </w:tabs>
    </w:pPr>
    <w:r w:rsidRPr="001D701C">
      <w:fldChar w:fldCharType="begin"/>
    </w:r>
    <w:r w:rsidRPr="001D701C">
      <w:instrText xml:space="preserve"> PAGE   \* MERGEFORMAT </w:instrText>
    </w:r>
    <w:r w:rsidRPr="001D701C">
      <w:fldChar w:fldCharType="separate"/>
    </w:r>
    <w:r w:rsidRPr="001D701C">
      <w:t>i</w:t>
    </w:r>
    <w:r w:rsidRPr="001D701C">
      <w:fldChar w:fldCharType="end"/>
    </w:r>
    <w:r w:rsidRPr="001D701C">
      <w:t xml:space="preserve"> | [Insert title]</w:t>
    </w:r>
    <w:r w:rsidRPr="001D701C">
      <w:tab/>
    </w:r>
    <w:r w:rsidRPr="001D701C"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225EA" w14:textId="77777777" w:rsidR="00E25DBC" w:rsidRPr="001D701C" w:rsidRDefault="00E25DBC" w:rsidP="007F513E">
      <w:r w:rsidRPr="001D701C">
        <w:separator/>
      </w:r>
    </w:p>
    <w:p w14:paraId="3295587A" w14:textId="77777777" w:rsidR="00E25DBC" w:rsidRPr="001D701C" w:rsidRDefault="00E25DBC"/>
    <w:p w14:paraId="26700B53" w14:textId="77777777" w:rsidR="00E25DBC" w:rsidRPr="001D701C" w:rsidRDefault="00E25DBC"/>
  </w:footnote>
  <w:footnote w:type="continuationSeparator" w:id="0">
    <w:p w14:paraId="4E4A75B7" w14:textId="77777777" w:rsidR="00E25DBC" w:rsidRPr="001D701C" w:rsidRDefault="00E25DBC" w:rsidP="007F513E">
      <w:r w:rsidRPr="001D701C">
        <w:continuationSeparator/>
      </w:r>
    </w:p>
    <w:p w14:paraId="1992BE41" w14:textId="77777777" w:rsidR="00E25DBC" w:rsidRPr="001D701C" w:rsidRDefault="00E25DBC"/>
    <w:p w14:paraId="2D99961C" w14:textId="77777777" w:rsidR="00E25DBC" w:rsidRPr="001D701C" w:rsidRDefault="00E25DBC"/>
  </w:footnote>
  <w:footnote w:type="continuationNotice" w:id="1">
    <w:p w14:paraId="134747AC" w14:textId="77777777" w:rsidR="00E25DBC" w:rsidRPr="001D701C" w:rsidRDefault="00E25DBC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D888F" w14:textId="77777777" w:rsidR="00EE41BF" w:rsidRPr="001D701C" w:rsidRDefault="00185B11">
    <w:pPr>
      <w:pStyle w:val="Header"/>
    </w:pPr>
    <w:r w:rsidRPr="001D701C">
      <w:drawing>
        <wp:inline distT="0" distB="0" distL="0" distR="0" wp14:anchorId="666D9104" wp14:editId="1461423D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09D" w14:textId="5978EE56" w:rsidR="00750DA6" w:rsidRPr="001D701C" w:rsidRDefault="002920C8">
    <w:pPr>
      <w:pStyle w:val="Header"/>
    </w:pPr>
    <w:r w:rsidRPr="001D701C">
      <mc:AlternateContent>
        <mc:Choice Requires="wps">
          <w:drawing>
            <wp:anchor distT="0" distB="0" distL="114300" distR="114300" simplePos="0" relativeHeight="251659264" behindDoc="0" locked="0" layoutInCell="1" allowOverlap="1" wp14:anchorId="789E1200" wp14:editId="25FEF1D3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16A12" w14:textId="33E5971C" w:rsidR="00D767F5" w:rsidRPr="001D701C" w:rsidRDefault="001E6A6E" w:rsidP="00D767F5">
                          <w:pPr>
                            <w:pStyle w:val="Header"/>
                          </w:pPr>
                          <w:r w:rsidRPr="001D701C">
                            <w:t xml:space="preserve">Python </w:t>
                          </w:r>
                          <w:r w:rsidR="001D701C" w:rsidRPr="001D701C">
                            <w:t>p</w:t>
                          </w:r>
                          <w:r w:rsidRPr="001D701C">
                            <w:t>roject</w:t>
                          </w:r>
                          <w:r w:rsidR="00ED3809" w:rsidRPr="001D701C">
                            <w:t xml:space="preserve"> </w:t>
                          </w:r>
                          <w:r w:rsidR="001D701C" w:rsidRPr="001D701C">
                            <w:t>b</w:t>
                          </w:r>
                          <w:r w:rsidR="00ED3809" w:rsidRPr="001D701C">
                            <w:t>rief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E1200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72A16A12" w14:textId="33E5971C" w:rsidR="00D767F5" w:rsidRPr="001D701C" w:rsidRDefault="001E6A6E" w:rsidP="00D767F5">
                    <w:pPr>
                      <w:pStyle w:val="Header"/>
                    </w:pPr>
                    <w:r w:rsidRPr="001D701C">
                      <w:t xml:space="preserve">Python </w:t>
                    </w:r>
                    <w:r w:rsidR="001D701C" w:rsidRPr="001D701C">
                      <w:t>p</w:t>
                    </w:r>
                    <w:r w:rsidRPr="001D701C">
                      <w:t>roject</w:t>
                    </w:r>
                    <w:r w:rsidR="00ED3809" w:rsidRPr="001D701C">
                      <w:t xml:space="preserve"> </w:t>
                    </w:r>
                    <w:r w:rsidR="001D701C" w:rsidRPr="001D701C">
                      <w:t>b</w:t>
                    </w:r>
                    <w:r w:rsidR="00ED3809" w:rsidRPr="001D701C">
                      <w:t>rief</w:t>
                    </w:r>
                  </w:p>
                </w:txbxContent>
              </v:textbox>
            </v:shape>
          </w:pict>
        </mc:Fallback>
      </mc:AlternateContent>
    </w:r>
    <w:r w:rsidR="00D767F5" w:rsidRPr="001D701C">
      <w:drawing>
        <wp:anchor distT="0" distB="0" distL="114300" distR="114300" simplePos="0" relativeHeight="251657216" behindDoc="1" locked="0" layoutInCell="1" allowOverlap="1" wp14:anchorId="01C6828F" wp14:editId="5551AA0E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28D0" w14:textId="77777777" w:rsidR="0084601C" w:rsidRPr="001D701C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19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9"/>
  </w:num>
  <w:num w:numId="2" w16cid:durableId="1710959336">
    <w:abstractNumId w:val="10"/>
  </w:num>
  <w:num w:numId="3" w16cid:durableId="37897106">
    <w:abstractNumId w:val="3"/>
  </w:num>
  <w:num w:numId="4" w16cid:durableId="1065445368">
    <w:abstractNumId w:val="17"/>
  </w:num>
  <w:num w:numId="5" w16cid:durableId="1509756976">
    <w:abstractNumId w:val="14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1"/>
  </w:num>
  <w:num w:numId="10" w16cid:durableId="380635671">
    <w:abstractNumId w:val="13"/>
  </w:num>
  <w:num w:numId="11" w16cid:durableId="2075270541">
    <w:abstractNumId w:val="7"/>
  </w:num>
  <w:num w:numId="12" w16cid:durableId="658967853">
    <w:abstractNumId w:val="19"/>
  </w:num>
  <w:num w:numId="13" w16cid:durableId="1582442330">
    <w:abstractNumId w:val="4"/>
  </w:num>
  <w:num w:numId="14" w16cid:durableId="1693529811">
    <w:abstractNumId w:val="18"/>
  </w:num>
  <w:num w:numId="15" w16cid:durableId="1663772690">
    <w:abstractNumId w:val="8"/>
  </w:num>
  <w:num w:numId="16" w16cid:durableId="112597264">
    <w:abstractNumId w:val="6"/>
  </w:num>
  <w:num w:numId="17" w16cid:durableId="714547675">
    <w:abstractNumId w:val="5"/>
  </w:num>
  <w:num w:numId="18" w16cid:durableId="1528326635">
    <w:abstractNumId w:val="12"/>
  </w:num>
  <w:num w:numId="19" w16cid:durableId="996686339">
    <w:abstractNumId w:val="16"/>
  </w:num>
  <w:num w:numId="20" w16cid:durableId="19875918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030DA"/>
    <w:rsid w:val="00014C9E"/>
    <w:rsid w:val="000208DB"/>
    <w:rsid w:val="00020937"/>
    <w:rsid w:val="000217FA"/>
    <w:rsid w:val="00024351"/>
    <w:rsid w:val="0003148E"/>
    <w:rsid w:val="00032F27"/>
    <w:rsid w:val="00033B7F"/>
    <w:rsid w:val="00035F9E"/>
    <w:rsid w:val="000439EF"/>
    <w:rsid w:val="0004620D"/>
    <w:rsid w:val="00054B39"/>
    <w:rsid w:val="000650C2"/>
    <w:rsid w:val="0006516C"/>
    <w:rsid w:val="0006530F"/>
    <w:rsid w:val="00066747"/>
    <w:rsid w:val="00066D94"/>
    <w:rsid w:val="00066E08"/>
    <w:rsid w:val="0007050E"/>
    <w:rsid w:val="000759C7"/>
    <w:rsid w:val="00082AC3"/>
    <w:rsid w:val="00094E27"/>
    <w:rsid w:val="000A3C09"/>
    <w:rsid w:val="000B1C9B"/>
    <w:rsid w:val="000C11D1"/>
    <w:rsid w:val="000C6C71"/>
    <w:rsid w:val="000D691F"/>
    <w:rsid w:val="000E15E1"/>
    <w:rsid w:val="000E2091"/>
    <w:rsid w:val="000E2F26"/>
    <w:rsid w:val="000E5B0B"/>
    <w:rsid w:val="000F1EDD"/>
    <w:rsid w:val="000F640B"/>
    <w:rsid w:val="0011477C"/>
    <w:rsid w:val="00121034"/>
    <w:rsid w:val="00122DD4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66738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97A6E"/>
    <w:rsid w:val="001B6FB5"/>
    <w:rsid w:val="001D701C"/>
    <w:rsid w:val="001D77DA"/>
    <w:rsid w:val="001E2910"/>
    <w:rsid w:val="001E3BCE"/>
    <w:rsid w:val="001E44F2"/>
    <w:rsid w:val="001E5525"/>
    <w:rsid w:val="001E6A6E"/>
    <w:rsid w:val="001E6D5B"/>
    <w:rsid w:val="001F33C4"/>
    <w:rsid w:val="00202329"/>
    <w:rsid w:val="0022574D"/>
    <w:rsid w:val="002260DA"/>
    <w:rsid w:val="00233C7D"/>
    <w:rsid w:val="00234670"/>
    <w:rsid w:val="002416BD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0C95"/>
    <w:rsid w:val="002E1E0A"/>
    <w:rsid w:val="002E2747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1D38"/>
    <w:rsid w:val="0037408B"/>
    <w:rsid w:val="003824BC"/>
    <w:rsid w:val="003906C2"/>
    <w:rsid w:val="0039105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D7FE9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281D"/>
    <w:rsid w:val="00426576"/>
    <w:rsid w:val="00430896"/>
    <w:rsid w:val="00435BA2"/>
    <w:rsid w:val="00441EB6"/>
    <w:rsid w:val="004429D9"/>
    <w:rsid w:val="004458B8"/>
    <w:rsid w:val="004476D8"/>
    <w:rsid w:val="0046212B"/>
    <w:rsid w:val="00465FFB"/>
    <w:rsid w:val="00481DB4"/>
    <w:rsid w:val="00486D9B"/>
    <w:rsid w:val="0048772D"/>
    <w:rsid w:val="00497AD6"/>
    <w:rsid w:val="004A1DDD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1760A"/>
    <w:rsid w:val="00523655"/>
    <w:rsid w:val="00523B77"/>
    <w:rsid w:val="005242C6"/>
    <w:rsid w:val="00524EC7"/>
    <w:rsid w:val="00527370"/>
    <w:rsid w:val="0053225A"/>
    <w:rsid w:val="005324A5"/>
    <w:rsid w:val="00534E82"/>
    <w:rsid w:val="00536EFE"/>
    <w:rsid w:val="00554041"/>
    <w:rsid w:val="00555765"/>
    <w:rsid w:val="005563F4"/>
    <w:rsid w:val="005723A6"/>
    <w:rsid w:val="00574380"/>
    <w:rsid w:val="00574932"/>
    <w:rsid w:val="00574D3D"/>
    <w:rsid w:val="00576122"/>
    <w:rsid w:val="00581435"/>
    <w:rsid w:val="00586AAF"/>
    <w:rsid w:val="00587965"/>
    <w:rsid w:val="00597E56"/>
    <w:rsid w:val="005A0A58"/>
    <w:rsid w:val="005A181D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5ED2"/>
    <w:rsid w:val="005C6623"/>
    <w:rsid w:val="005C75D5"/>
    <w:rsid w:val="005D61E4"/>
    <w:rsid w:val="005F0B6B"/>
    <w:rsid w:val="006007BF"/>
    <w:rsid w:val="00602689"/>
    <w:rsid w:val="00605B25"/>
    <w:rsid w:val="00610438"/>
    <w:rsid w:val="00616CE3"/>
    <w:rsid w:val="00617979"/>
    <w:rsid w:val="006209FF"/>
    <w:rsid w:val="0064153D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1AAB"/>
    <w:rsid w:val="006F385F"/>
    <w:rsid w:val="00700570"/>
    <w:rsid w:val="007040AE"/>
    <w:rsid w:val="00724E3E"/>
    <w:rsid w:val="00730787"/>
    <w:rsid w:val="00736545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7F7171"/>
    <w:rsid w:val="008016B7"/>
    <w:rsid w:val="0080546A"/>
    <w:rsid w:val="008056F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35C7F"/>
    <w:rsid w:val="0084601C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B7099"/>
    <w:rsid w:val="008C6142"/>
    <w:rsid w:val="008D140D"/>
    <w:rsid w:val="008D4504"/>
    <w:rsid w:val="008D7670"/>
    <w:rsid w:val="008E0AD5"/>
    <w:rsid w:val="008E0C0D"/>
    <w:rsid w:val="008E316B"/>
    <w:rsid w:val="008F5350"/>
    <w:rsid w:val="00901E6B"/>
    <w:rsid w:val="0090331D"/>
    <w:rsid w:val="00911ABF"/>
    <w:rsid w:val="00917B5C"/>
    <w:rsid w:val="009209A3"/>
    <w:rsid w:val="00922C9A"/>
    <w:rsid w:val="0092381E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C6C66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05E84"/>
    <w:rsid w:val="00A20053"/>
    <w:rsid w:val="00A201F0"/>
    <w:rsid w:val="00A21BA0"/>
    <w:rsid w:val="00A31043"/>
    <w:rsid w:val="00A433B2"/>
    <w:rsid w:val="00A45AFE"/>
    <w:rsid w:val="00A76D1A"/>
    <w:rsid w:val="00A85367"/>
    <w:rsid w:val="00A922CF"/>
    <w:rsid w:val="00A92980"/>
    <w:rsid w:val="00AA5160"/>
    <w:rsid w:val="00AB2FF3"/>
    <w:rsid w:val="00AC4860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3661B"/>
    <w:rsid w:val="00B409DE"/>
    <w:rsid w:val="00B43BF4"/>
    <w:rsid w:val="00B52AFD"/>
    <w:rsid w:val="00B57DB4"/>
    <w:rsid w:val="00B632F7"/>
    <w:rsid w:val="00B63EC6"/>
    <w:rsid w:val="00B758A3"/>
    <w:rsid w:val="00B761D3"/>
    <w:rsid w:val="00B87D62"/>
    <w:rsid w:val="00B91DEE"/>
    <w:rsid w:val="00B94526"/>
    <w:rsid w:val="00BA4525"/>
    <w:rsid w:val="00BB7B1E"/>
    <w:rsid w:val="00BB7EA4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395D"/>
    <w:rsid w:val="00C45675"/>
    <w:rsid w:val="00C57911"/>
    <w:rsid w:val="00C60BAC"/>
    <w:rsid w:val="00C62026"/>
    <w:rsid w:val="00C75240"/>
    <w:rsid w:val="00C76E08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CF69EE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2485"/>
    <w:rsid w:val="00D83199"/>
    <w:rsid w:val="00D8439A"/>
    <w:rsid w:val="00D856D5"/>
    <w:rsid w:val="00D86736"/>
    <w:rsid w:val="00D95B62"/>
    <w:rsid w:val="00D95E09"/>
    <w:rsid w:val="00D975A7"/>
    <w:rsid w:val="00DA4B9D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3796"/>
    <w:rsid w:val="00E16B81"/>
    <w:rsid w:val="00E22609"/>
    <w:rsid w:val="00E25DBC"/>
    <w:rsid w:val="00E4088E"/>
    <w:rsid w:val="00E424DA"/>
    <w:rsid w:val="00E536DC"/>
    <w:rsid w:val="00E5797C"/>
    <w:rsid w:val="00E61FA2"/>
    <w:rsid w:val="00E635A6"/>
    <w:rsid w:val="00E71734"/>
    <w:rsid w:val="00E72CB6"/>
    <w:rsid w:val="00E74211"/>
    <w:rsid w:val="00E76654"/>
    <w:rsid w:val="00E77C81"/>
    <w:rsid w:val="00E81CB0"/>
    <w:rsid w:val="00E8323D"/>
    <w:rsid w:val="00E871A8"/>
    <w:rsid w:val="00E87B17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809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02F4"/>
    <w:rsid w:val="00F9159C"/>
    <w:rsid w:val="00FA005F"/>
    <w:rsid w:val="00FA0812"/>
    <w:rsid w:val="00FB121A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8ECE2E70AB8B46B2C449C81E540480" ma:contentTypeVersion="18" ma:contentTypeDescription="Create a new document." ma:contentTypeScope="" ma:versionID="d9ffd49c04fc9c0865ce7004c993e985">
  <xsd:schema xmlns:xsd="http://www.w3.org/2001/XMLSchema" xmlns:xs="http://www.w3.org/2001/XMLSchema" xmlns:p="http://schemas.microsoft.com/office/2006/metadata/properties" xmlns:ns2="04dd4f8b-4e55-4b0f-90ae-c416a13e2e63" xmlns:ns3="51b58b7f-359e-418a-8fc0-c5d77d026bdc" targetNamespace="http://schemas.microsoft.com/office/2006/metadata/properties" ma:root="true" ma:fieldsID="ccdc2107fd520bd49719624c78f55497" ns2:_="" ns3:_="">
    <xsd:import namespace="04dd4f8b-4e55-4b0f-90ae-c416a13e2e63"/>
    <xsd:import namespace="51b58b7f-359e-418a-8fc0-c5d77d026b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dd4f8b-4e55-4b0f-90ae-c416a13e2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b58b7f-359e-418a-8fc0-c5d77d026b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cab36d1-5858-4ca2-a0c9-f8a3e3f82027}" ma:internalName="TaxCatchAll" ma:showField="CatchAllData" ma:web="51b58b7f-359e-418a-8fc0-c5d77d026b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dd4f8b-4e55-4b0f-90ae-c416a13e2e63">
      <Terms xmlns="http://schemas.microsoft.com/office/infopath/2007/PartnerControls"/>
    </lcf76f155ced4ddcb4097134ff3c332f>
    <TaxCatchAll xmlns="51b58b7f-359e-418a-8fc0-c5d77d026bdc" xsi:nil="true"/>
  </documentManagement>
</p:properties>
</file>

<file path=customXml/itemProps1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8A3BBB-A39B-47FD-8613-DE6CCF37F1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dd4f8b-4e55-4b0f-90ae-c416a13e2e63"/>
    <ds:schemaRef ds:uri="51b58b7f-359e-418a-8fc0-c5d77d026b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04dd4f8b-4e55-4b0f-90ae-c416a13e2e63"/>
    <ds:schemaRef ds:uri="51b58b7f-359e-418a-8fc0-c5d77d026bdc"/>
  </ds:schemaRefs>
</ds:datastoreItem>
</file>

<file path=docMetadata/LabelInfo.xml><?xml version="1.0" encoding="utf-8"?>
<clbl:labelList xmlns:clbl="http://schemas.microsoft.com/office/2020/mipLabelMetadata">
  <clbl:label id="{9c220797-c337-49f8-b086-a9a24979f728}" enabled="0" method="" siteId="{9c220797-c337-49f8-b086-a9a24979f72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</Template>
  <TotalTime>56</TotalTime>
  <Pages>4</Pages>
  <Words>267</Words>
  <Characters>1320</Characters>
  <Application>Microsoft Office Word</Application>
  <DocSecurity>0</DocSecurity>
  <Lines>48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1548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Feist, Ella</cp:lastModifiedBy>
  <cp:revision>55</cp:revision>
  <cp:lastPrinted>2024-06-05T09:35:00Z</cp:lastPrinted>
  <dcterms:created xsi:type="dcterms:W3CDTF">2024-11-04T18:08:00Z</dcterms:created>
  <dcterms:modified xsi:type="dcterms:W3CDTF">2026-09-08T10:30:00Z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0x010100488ECE2E70AB8B46B2C449C81E540480</vt:lpwstr>
  </property>
  <property fmtid="{D5CDD505-2E9C-101B-9397-08002B2CF9AE}" pid="3" name="MediaServiceImageTags">
    <vt:lpwstr/>
  </property>
</Properties>
</file>