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DA00" w14:textId="06FAD853" w:rsidR="005F0B6B" w:rsidRPr="00197E24" w:rsidRDefault="006B672A" w:rsidP="00306CC8">
      <w:pPr>
        <w:pStyle w:val="Title"/>
        <w:ind w:left="2410"/>
      </w:pPr>
      <w:r w:rsidRPr="00197E24">
        <w:t xml:space="preserve">SQL </w:t>
      </w:r>
      <w:r w:rsidR="00197E24">
        <w:t>l</w:t>
      </w:r>
      <w:r w:rsidRPr="00197E24">
        <w:t>abs</w:t>
      </w:r>
    </w:p>
    <w:p w14:paraId="62331D6C" w14:textId="77777777" w:rsidR="00306CC8" w:rsidRPr="00197E24" w:rsidRDefault="00306CC8" w:rsidP="00306CC8">
      <w:pPr>
        <w:ind w:left="2410"/>
      </w:pPr>
    </w:p>
    <w:p w14:paraId="42B55870" w14:textId="47385F37" w:rsidR="00306CC8" w:rsidRPr="00197E24" w:rsidRDefault="006B672A" w:rsidP="00306CC8">
      <w:pPr>
        <w:pStyle w:val="Subtitle"/>
        <w:ind w:left="2410"/>
      </w:pPr>
      <w:r w:rsidRPr="00197E24">
        <w:t>AC0 Landing Zone</w:t>
      </w:r>
    </w:p>
    <w:p w14:paraId="69050321" w14:textId="7A084196" w:rsidR="002A3720" w:rsidRPr="00197E24" w:rsidRDefault="00B14693" w:rsidP="00A31043">
      <w:pPr>
        <w:pStyle w:val="Subtitle"/>
        <w:ind w:left="2268"/>
        <w:sectPr w:rsidR="002A3720" w:rsidRPr="00197E24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 w:rsidRPr="00197E24">
        <w:drawing>
          <wp:anchor distT="0" distB="0" distL="114300" distR="114300" simplePos="0" relativeHeight="251661312" behindDoc="1" locked="1" layoutInCell="1" allowOverlap="1" wp14:anchorId="29C906B0" wp14:editId="2B9158D7">
            <wp:simplePos x="0" y="0"/>
            <wp:positionH relativeFrom="column">
              <wp:posOffset>4508500</wp:posOffset>
            </wp:positionH>
            <wp:positionV relativeFrom="paragraph">
              <wp:posOffset>6803390</wp:posOffset>
            </wp:positionV>
            <wp:extent cx="2133600" cy="1079500"/>
            <wp:effectExtent l="0" t="0" r="0" b="635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 w:rsidRPr="00197E24"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HAnsi" w:hAnsiTheme="minorHAnsi" w:cstheme="minorBidi"/>
          <w:kern w:val="2"/>
          <w:sz w:val="24"/>
          <w:szCs w:val="24"/>
          <w:lang w:val="en-GB"/>
          <w14:ligatures w14:val="standardContextual"/>
        </w:rPr>
        <w:id w:val="-3290688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55FC15" w14:textId="31FC3552" w:rsidR="009D3007" w:rsidRPr="00197E24" w:rsidRDefault="009D3007" w:rsidP="00A21BA0">
          <w:pPr>
            <w:pStyle w:val="TOCHeading"/>
            <w:rPr>
              <w:lang w:val="en-GB"/>
            </w:rPr>
          </w:pPr>
          <w:r w:rsidRPr="00197E24">
            <w:rPr>
              <w:lang w:val="en-GB"/>
            </w:rPr>
            <w:t>Contents</w:t>
          </w:r>
        </w:p>
        <w:p w14:paraId="6DE89F32" w14:textId="27A7D177" w:rsidR="00197E24" w:rsidRDefault="009D3007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r w:rsidRPr="00197E24">
            <w:fldChar w:fldCharType="begin"/>
          </w:r>
          <w:r w:rsidRPr="00197E24">
            <w:instrText xml:space="preserve"> TOC \o "1-4" \h \z \u </w:instrText>
          </w:r>
          <w:r w:rsidRPr="00197E24">
            <w:fldChar w:fldCharType="separate"/>
          </w:r>
          <w:hyperlink w:anchor="_Toc239776178" w:history="1">
            <w:r w:rsidR="00197E24" w:rsidRPr="0062509A">
              <w:rPr>
                <w:rStyle w:val="Hyperlink"/>
                <w:rFonts w:ascii="Figtree ExtraBold" w:hAnsi="Figtree ExtraBold"/>
                <w:noProof/>
              </w:rPr>
              <w:t>1.</w:t>
            </w:r>
            <w:r w:rsidR="00197E24"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="00197E24" w:rsidRPr="0062509A">
              <w:rPr>
                <w:rStyle w:val="Hyperlink"/>
                <w:noProof/>
              </w:rPr>
              <w:t>Setup</w:t>
            </w:r>
            <w:r w:rsidR="00197E24">
              <w:rPr>
                <w:noProof/>
                <w:webHidden/>
              </w:rPr>
              <w:tab/>
            </w:r>
            <w:r w:rsidR="00197E24">
              <w:rPr>
                <w:noProof/>
                <w:webHidden/>
              </w:rPr>
              <w:fldChar w:fldCharType="begin"/>
            </w:r>
            <w:r w:rsidR="00197E24">
              <w:rPr>
                <w:noProof/>
                <w:webHidden/>
              </w:rPr>
              <w:instrText xml:space="preserve"> PAGEREF _Toc239776178 \h </w:instrText>
            </w:r>
            <w:r w:rsidR="00197E24">
              <w:rPr>
                <w:noProof/>
                <w:webHidden/>
              </w:rPr>
            </w:r>
            <w:r w:rsidR="00197E24">
              <w:rPr>
                <w:noProof/>
                <w:webHidden/>
              </w:rPr>
              <w:fldChar w:fldCharType="separate"/>
            </w:r>
            <w:r w:rsidR="00197E24">
              <w:rPr>
                <w:noProof/>
                <w:webHidden/>
              </w:rPr>
              <w:t>1</w:t>
            </w:r>
            <w:r w:rsidR="00197E24">
              <w:rPr>
                <w:noProof/>
                <w:webHidden/>
              </w:rPr>
              <w:fldChar w:fldCharType="end"/>
            </w:r>
          </w:hyperlink>
        </w:p>
        <w:p w14:paraId="103030A9" w14:textId="7514EBB3" w:rsidR="00197E24" w:rsidRDefault="00197E24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79" w:history="1">
            <w:r w:rsidRPr="0062509A">
              <w:rPr>
                <w:rStyle w:val="Hyperlink"/>
                <w:rFonts w:ascii="Figtree ExtraBold" w:hAnsi="Figtree ExtraBold"/>
                <w:noProof/>
              </w:rPr>
              <w:t>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Task 1: Creating a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781A9" w14:textId="1260FA80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0" w:history="1">
            <w:r w:rsidRPr="0062509A">
              <w:rPr>
                <w:rStyle w:val="Hyperlink"/>
                <w:rFonts w:ascii="Figtree" w:hAnsi="Figtree"/>
                <w:noProof/>
              </w:rPr>
              <w:t>2.1.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60810" w14:textId="3CE37B01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1" w:history="1">
            <w:r w:rsidRPr="0062509A">
              <w:rPr>
                <w:rStyle w:val="Hyperlink"/>
                <w:rFonts w:ascii="Figtree" w:hAnsi="Figtree"/>
                <w:noProof/>
              </w:rPr>
              <w:t>2.2.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Your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01538" w14:textId="5FA02D6F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2" w:history="1">
            <w:r w:rsidRPr="0062509A">
              <w:rPr>
                <w:rStyle w:val="Hyperlink"/>
                <w:rFonts w:ascii="Figtree" w:hAnsi="Figtree"/>
                <w:noProof/>
              </w:rPr>
              <w:t>2.3.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Example information to 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E328" w14:textId="42CDC8A6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3" w:history="1">
            <w:r w:rsidRPr="0062509A">
              <w:rPr>
                <w:rStyle w:val="Hyperlink"/>
                <w:rFonts w:ascii="Figtree" w:hAnsi="Figtree"/>
                <w:noProof/>
              </w:rPr>
              <w:t>2.4.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Deliverable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38E5" w14:textId="281048F6" w:rsidR="00197E24" w:rsidRDefault="00197E24">
          <w:pPr>
            <w:pStyle w:val="TOC1"/>
            <w:tabs>
              <w:tab w:val="left" w:pos="48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4" w:history="1">
            <w:r w:rsidRPr="0062509A">
              <w:rPr>
                <w:rStyle w:val="Hyperlink"/>
                <w:rFonts w:ascii="Figtree ExtraBold" w:hAnsi="Figtree ExtraBold"/>
                <w:noProof/>
              </w:rPr>
              <w:t>3.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Task  2: Querying a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867FC" w14:textId="0E2AD258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5" w:history="1">
            <w:r w:rsidRPr="0062509A">
              <w:rPr>
                <w:rStyle w:val="Hyperlink"/>
                <w:rFonts w:ascii="Figtree" w:hAnsi="Figtree"/>
                <w:noProof/>
              </w:rPr>
              <w:t>3.1.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Find all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9EA43" w14:textId="379AEC2C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6" w:history="1">
            <w:r w:rsidRPr="0062509A">
              <w:rPr>
                <w:rStyle w:val="Hyperlink"/>
                <w:rFonts w:ascii="Figtree" w:hAnsi="Figtree"/>
                <w:noProof/>
              </w:rPr>
              <w:t>3.2.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Find products in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D03A0" w14:textId="6DB16E0D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7" w:history="1">
            <w:r w:rsidRPr="0062509A">
              <w:rPr>
                <w:rStyle w:val="Hyperlink"/>
                <w:rFonts w:ascii="Figtree" w:hAnsi="Figtree"/>
                <w:noProof/>
              </w:rPr>
              <w:t>3.3.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Show orders from a specific 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0F18F" w14:textId="5529FF36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8" w:history="1">
            <w:r w:rsidRPr="0062509A">
              <w:rPr>
                <w:rStyle w:val="Hyperlink"/>
                <w:rFonts w:ascii="Figtree" w:hAnsi="Figtree"/>
                <w:noProof/>
              </w:rPr>
              <w:t>3.4.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Find the top ten most expensive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FCC06" w14:textId="2D1285CF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89" w:history="1">
            <w:r w:rsidRPr="0062509A">
              <w:rPr>
                <w:rStyle w:val="Hyperlink"/>
                <w:rFonts w:ascii="Figtree" w:hAnsi="Figtree"/>
                <w:noProof/>
              </w:rPr>
              <w:t>3.5.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List all beverages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2CA2F" w14:textId="43F40DEC" w:rsidR="00197E24" w:rsidRDefault="00197E24">
          <w:pPr>
            <w:pStyle w:val="TOC3"/>
            <w:tabs>
              <w:tab w:val="left" w:pos="144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90" w:history="1">
            <w:r w:rsidRPr="0062509A">
              <w:rPr>
                <w:rStyle w:val="Hyperlink"/>
                <w:rFonts w:ascii="Figtree" w:hAnsi="Figtree"/>
                <w:noProof/>
              </w:rPr>
              <w:t>3.5.1.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Stretch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35C45" w14:textId="5F4FE5D7" w:rsidR="00197E24" w:rsidRDefault="00197E24">
          <w:pPr>
            <w:pStyle w:val="TOC2"/>
            <w:tabs>
              <w:tab w:val="left" w:pos="960"/>
              <w:tab w:val="right" w:leader="dot" w:pos="10194"/>
            </w:tabs>
            <w:rPr>
              <w:rFonts w:eastAsiaTheme="minorEastAsia"/>
              <w:noProof/>
              <w:color w:val="auto"/>
              <w:lang w:val="en-US"/>
            </w:rPr>
          </w:pPr>
          <w:hyperlink w:anchor="_Toc239776191" w:history="1">
            <w:r w:rsidRPr="0062509A">
              <w:rPr>
                <w:rStyle w:val="Hyperlink"/>
                <w:rFonts w:ascii="Figtree" w:hAnsi="Figtree"/>
                <w:noProof/>
              </w:rPr>
              <w:t>3.6.</w:t>
            </w:r>
            <w:r>
              <w:rPr>
                <w:rFonts w:eastAsiaTheme="minorEastAsia"/>
                <w:noProof/>
                <w:color w:val="auto"/>
                <w:lang w:val="en-US"/>
              </w:rPr>
              <w:tab/>
            </w:r>
            <w:r w:rsidRPr="0062509A">
              <w:rPr>
                <w:rStyle w:val="Hyperlink"/>
                <w:noProof/>
              </w:rPr>
              <w:t>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_Toc239776191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21C0" w14:textId="61D78BD2" w:rsidR="009D3007" w:rsidRPr="00197E24" w:rsidRDefault="009D3007">
          <w:r w:rsidRPr="00197E24">
            <w:fldChar w:fldCharType="end"/>
          </w:r>
        </w:p>
      </w:sdtContent>
    </w:sdt>
    <w:p w14:paraId="443389EF" w14:textId="77777777" w:rsidR="009D3007" w:rsidRPr="00197E24" w:rsidRDefault="009D3007" w:rsidP="00A21BA0">
      <w:pPr>
        <w:pStyle w:val="Heading1"/>
        <w:sectPr w:rsidR="009D3007" w:rsidRPr="00197E24" w:rsidSect="002920C8">
          <w:headerReference w:type="default" r:id="rId16"/>
          <w:headerReference w:type="first" r:id="rId17"/>
          <w:footerReference w:type="first" r:id="rId18"/>
          <w:pgSz w:w="11906" w:h="16838"/>
          <w:pgMar w:top="1701" w:right="851" w:bottom="1134" w:left="851" w:header="567" w:footer="397" w:gutter="0"/>
          <w:pgNumType w:fmt="lowerRoman" w:start="1"/>
          <w:cols w:space="708"/>
          <w:docGrid w:linePitch="360"/>
        </w:sectPr>
      </w:pPr>
    </w:p>
    <w:p w14:paraId="3273FD8D" w14:textId="77777777" w:rsidR="006D217B" w:rsidRPr="00197E24" w:rsidRDefault="006D217B" w:rsidP="006D217B">
      <w:pPr>
        <w:pStyle w:val="Heading1"/>
      </w:pPr>
      <w:bookmarkStart w:id="0" w:name="_Toc239776178"/>
      <w:r w:rsidRPr="00197E24">
        <w:lastRenderedPageBreak/>
        <w:t>Setup</w:t>
      </w:r>
      <w:bookmarkEnd w:id="0"/>
    </w:p>
    <w:p w14:paraId="197F2E09" w14:textId="7962A044" w:rsidR="006D217B" w:rsidRDefault="00F11651" w:rsidP="00197E24">
      <w:pPr>
        <w:pStyle w:val="Numberlist"/>
        <w:numPr>
          <w:ilvl w:val="0"/>
          <w:numId w:val="21"/>
        </w:numPr>
      </w:pPr>
      <w:r w:rsidRPr="00197E24">
        <w:t>Open the SSMS from the desktop</w:t>
      </w:r>
      <w:r w:rsidR="00197E24">
        <w:t>.</w:t>
      </w:r>
      <w:r w:rsidR="0018684E" w:rsidRPr="00197E24">
        <w:br/>
      </w:r>
      <w:r w:rsidR="0018684E" w:rsidRPr="00197E24">
        <w:drawing>
          <wp:inline distT="0" distB="0" distL="0" distR="0" wp14:anchorId="5D44AFF4" wp14:editId="677013D4">
            <wp:extent cx="5168900" cy="3219166"/>
            <wp:effectExtent l="0" t="0" r="0" b="635"/>
            <wp:docPr id="137978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883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3028" cy="322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89F6" w14:textId="77777777" w:rsidR="00197E24" w:rsidRPr="00197E24" w:rsidRDefault="00197E24" w:rsidP="00197E24">
      <w:pPr>
        <w:pStyle w:val="Numberlist"/>
        <w:numPr>
          <w:ilvl w:val="0"/>
          <w:numId w:val="0"/>
        </w:numPr>
        <w:ind w:left="851"/>
      </w:pPr>
    </w:p>
    <w:p w14:paraId="3D0506E9" w14:textId="6B470002" w:rsidR="0018684E" w:rsidRPr="00197E24" w:rsidRDefault="00890EA9" w:rsidP="00F11651">
      <w:pPr>
        <w:pStyle w:val="Numberlist"/>
        <w:numPr>
          <w:ilvl w:val="0"/>
          <w:numId w:val="21"/>
        </w:numPr>
      </w:pPr>
      <w:r w:rsidRPr="00197E24">
        <w:t>Connect to the default database</w:t>
      </w:r>
      <w:r w:rsidR="00197E24">
        <w:t>.</w:t>
      </w:r>
      <w:r w:rsidRPr="00197E24">
        <w:br/>
      </w:r>
      <w:r w:rsidRPr="00197E24">
        <w:drawing>
          <wp:inline distT="0" distB="0" distL="0" distR="0" wp14:anchorId="63D897F9" wp14:editId="5AFAB6A2">
            <wp:extent cx="5162550" cy="3247590"/>
            <wp:effectExtent l="0" t="0" r="0" b="0"/>
            <wp:docPr id="176569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906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7969" cy="326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FF23" w14:textId="1DD836C1" w:rsidR="00890EA9" w:rsidRDefault="00526CA4" w:rsidP="00F11651">
      <w:pPr>
        <w:pStyle w:val="Numberlist"/>
        <w:numPr>
          <w:ilvl w:val="0"/>
          <w:numId w:val="21"/>
        </w:numPr>
      </w:pPr>
      <w:r w:rsidRPr="00197E24">
        <w:lastRenderedPageBreak/>
        <w:t xml:space="preserve">Open a new query window with the </w:t>
      </w:r>
      <w:r w:rsidRPr="00197E24">
        <w:rPr>
          <w:b/>
          <w:bCs/>
        </w:rPr>
        <w:t xml:space="preserve">New Query </w:t>
      </w:r>
      <w:r w:rsidRPr="00197E24">
        <w:t>button</w:t>
      </w:r>
      <w:r w:rsidR="00197E24">
        <w:t>.</w:t>
      </w:r>
      <w:r w:rsidR="00F60C62" w:rsidRPr="00197E24">
        <w:br/>
      </w:r>
      <w:r w:rsidRPr="00197E24">
        <w:drawing>
          <wp:inline distT="0" distB="0" distL="0" distR="0" wp14:anchorId="40DFE4AA" wp14:editId="1C182762">
            <wp:extent cx="5025738" cy="3136900"/>
            <wp:effectExtent l="0" t="0" r="3810" b="6350"/>
            <wp:docPr id="74440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056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2796" cy="314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F19F9" w14:textId="77777777" w:rsidR="00197E24" w:rsidRPr="00197E24" w:rsidRDefault="00197E24" w:rsidP="00197E24">
      <w:pPr>
        <w:pStyle w:val="Numberlist"/>
        <w:numPr>
          <w:ilvl w:val="0"/>
          <w:numId w:val="0"/>
        </w:numPr>
        <w:ind w:left="851"/>
      </w:pPr>
    </w:p>
    <w:p w14:paraId="000F3A8B" w14:textId="15B45A20" w:rsidR="000C38D1" w:rsidRPr="00197E24" w:rsidRDefault="00F022F7" w:rsidP="00F11651">
      <w:pPr>
        <w:pStyle w:val="Numberlist"/>
        <w:numPr>
          <w:ilvl w:val="0"/>
          <w:numId w:val="21"/>
        </w:numPr>
      </w:pPr>
      <w:r w:rsidRPr="00197E24">
        <w:t xml:space="preserve">Go to </w:t>
      </w:r>
      <w:hyperlink r:id="rId22" w:history="1">
        <w:r w:rsidRPr="00197E24">
          <w:rPr>
            <w:rStyle w:val="Hyperlink"/>
          </w:rPr>
          <w:t>raw.githubusercontent.com/microsoft/sql-server-samples/refs/heads/master/samples/databases/northwind-pubs/instnwnd.sql</w:t>
        </w:r>
      </w:hyperlink>
      <w:r w:rsidRPr="00197E24">
        <w:t xml:space="preserve"> and copy the entire script</w:t>
      </w:r>
      <w:r w:rsidR="00197E24">
        <w:t>.</w:t>
      </w:r>
    </w:p>
    <w:p w14:paraId="6150CCE5" w14:textId="42F22A0F" w:rsidR="00F022F7" w:rsidRPr="00197E24" w:rsidRDefault="00F022F7" w:rsidP="00F11651">
      <w:pPr>
        <w:pStyle w:val="Numberlist"/>
        <w:numPr>
          <w:ilvl w:val="0"/>
          <w:numId w:val="21"/>
        </w:numPr>
      </w:pPr>
      <w:r w:rsidRPr="00197E24">
        <w:t>Paste the script into the new query window</w:t>
      </w:r>
      <w:r w:rsidR="00197E24">
        <w:t>.</w:t>
      </w:r>
      <w:r w:rsidRPr="00197E24">
        <w:br/>
      </w:r>
      <w:r w:rsidR="003C2714" w:rsidRPr="00197E24">
        <w:drawing>
          <wp:inline distT="0" distB="0" distL="0" distR="0" wp14:anchorId="156630BB" wp14:editId="64D95BB7">
            <wp:extent cx="5045834" cy="3162300"/>
            <wp:effectExtent l="0" t="0" r="2540" b="0"/>
            <wp:docPr id="150158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49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1182" cy="316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2911" w14:textId="5F445046" w:rsidR="003C2714" w:rsidRDefault="002241D8" w:rsidP="00F11651">
      <w:pPr>
        <w:pStyle w:val="Numberlist"/>
        <w:numPr>
          <w:ilvl w:val="0"/>
          <w:numId w:val="21"/>
        </w:numPr>
      </w:pPr>
      <w:r w:rsidRPr="00197E24">
        <w:rPr>
          <w:b/>
          <w:bCs/>
        </w:rPr>
        <w:lastRenderedPageBreak/>
        <w:t>Execute</w:t>
      </w:r>
      <w:r w:rsidRPr="00197E24">
        <w:t xml:space="preserve"> the script</w:t>
      </w:r>
      <w:r w:rsidR="00197E24">
        <w:t>.</w:t>
      </w:r>
      <w:r w:rsidRPr="00197E24">
        <w:br/>
      </w:r>
      <w:r w:rsidRPr="00197E24">
        <w:drawing>
          <wp:inline distT="0" distB="0" distL="0" distR="0" wp14:anchorId="772EBFFA" wp14:editId="320FE2D6">
            <wp:extent cx="5187950" cy="2945296"/>
            <wp:effectExtent l="0" t="0" r="0" b="7620"/>
            <wp:docPr id="164870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076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5259" cy="294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0E0C" w14:textId="77777777" w:rsidR="00197E24" w:rsidRPr="00197E24" w:rsidRDefault="00197E24" w:rsidP="00197E24">
      <w:pPr>
        <w:pStyle w:val="Numberlist"/>
        <w:numPr>
          <w:ilvl w:val="0"/>
          <w:numId w:val="0"/>
        </w:numPr>
        <w:ind w:left="851"/>
      </w:pPr>
    </w:p>
    <w:p w14:paraId="4BEB13D3" w14:textId="6B00C63D" w:rsidR="00BF74F7" w:rsidRPr="00197E24" w:rsidRDefault="006F03BF" w:rsidP="00F11651">
      <w:pPr>
        <w:pStyle w:val="Numberlist"/>
        <w:numPr>
          <w:ilvl w:val="0"/>
          <w:numId w:val="21"/>
        </w:numPr>
      </w:pPr>
      <w:r w:rsidRPr="00197E24">
        <w:t xml:space="preserve">You should now see </w:t>
      </w:r>
      <w:r w:rsidR="00CE41F0" w:rsidRPr="00197E24">
        <w:t xml:space="preserve">this screen if you expand </w:t>
      </w:r>
      <w:r w:rsidR="002342B2" w:rsidRPr="00197E24">
        <w:t xml:space="preserve">the </w:t>
      </w:r>
      <w:r w:rsidR="002342B2" w:rsidRPr="00197E24">
        <w:rPr>
          <w:b/>
          <w:bCs/>
        </w:rPr>
        <w:t>master</w:t>
      </w:r>
      <w:r w:rsidR="002342B2" w:rsidRPr="00197E24">
        <w:t xml:space="preserve"> table</w:t>
      </w:r>
      <w:r w:rsidR="00197E24">
        <w:t>.</w:t>
      </w:r>
      <w:r w:rsidR="002342B2" w:rsidRPr="00197E24">
        <w:br/>
      </w:r>
      <w:r w:rsidR="002342B2" w:rsidRPr="00197E24">
        <w:drawing>
          <wp:inline distT="0" distB="0" distL="0" distR="0" wp14:anchorId="0AFA57EB" wp14:editId="018740E2">
            <wp:extent cx="5181600" cy="2944229"/>
            <wp:effectExtent l="0" t="0" r="0" b="8890"/>
            <wp:docPr id="437572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729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5622" cy="29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4F7" w:rsidRPr="00197E24">
        <w:br/>
      </w:r>
      <w:r w:rsidR="00BF74F7" w:rsidRPr="00197E24">
        <w:br/>
      </w:r>
    </w:p>
    <w:p w14:paraId="4C39CFD6" w14:textId="77777777" w:rsidR="00BF74F7" w:rsidRPr="00197E24" w:rsidRDefault="00BF74F7">
      <w:pPr>
        <w:spacing w:before="0" w:after="160" w:line="259" w:lineRule="auto"/>
      </w:pPr>
      <w:r w:rsidRPr="00197E24">
        <w:br w:type="page"/>
      </w:r>
    </w:p>
    <w:p w14:paraId="782FF406" w14:textId="3A70A9AF" w:rsidR="002241D8" w:rsidRPr="00197E24" w:rsidRDefault="00C02F78" w:rsidP="00BF74F7">
      <w:pPr>
        <w:pStyle w:val="Heading1"/>
      </w:pPr>
      <w:bookmarkStart w:id="1" w:name="_Toc239776179"/>
      <w:r w:rsidRPr="00197E24">
        <w:lastRenderedPageBreak/>
        <w:t>Task 1</w:t>
      </w:r>
      <w:r w:rsidR="00197E24">
        <w:t>:</w:t>
      </w:r>
      <w:r w:rsidRPr="00197E24">
        <w:t xml:space="preserve"> Creating a </w:t>
      </w:r>
      <w:r w:rsidR="00197E24">
        <w:t>s</w:t>
      </w:r>
      <w:r w:rsidRPr="00197E24">
        <w:t>chema</w:t>
      </w:r>
      <w:bookmarkEnd w:id="1"/>
    </w:p>
    <w:p w14:paraId="0CEBEBE5" w14:textId="77777777" w:rsidR="003A2038" w:rsidRPr="00197E24" w:rsidRDefault="003A2038" w:rsidP="009317DF">
      <w:pPr>
        <w:pStyle w:val="Heading2"/>
      </w:pPr>
      <w:bookmarkStart w:id="2" w:name="_Toc239776180"/>
      <w:r w:rsidRPr="00197E24">
        <w:t>Scenario</w:t>
      </w:r>
      <w:bookmarkEnd w:id="2"/>
    </w:p>
    <w:p w14:paraId="51C56730" w14:textId="77777777" w:rsidR="003A2038" w:rsidRPr="00197E24" w:rsidRDefault="003A2038" w:rsidP="003A2038">
      <w:r w:rsidRPr="00197E24">
        <w:t>A local training provider runs short courses for learners. Each learner can enrol on multiple courses, and each course can have multiple learners enrolled.</w:t>
      </w:r>
    </w:p>
    <w:p w14:paraId="1D1482B8" w14:textId="77777777" w:rsidR="003A2038" w:rsidRPr="00197E24" w:rsidRDefault="003A2038" w:rsidP="003A2038">
      <w:r w:rsidRPr="00197E24">
        <w:t>The training provider wants to store information about:</w:t>
      </w:r>
    </w:p>
    <w:p w14:paraId="36E77DFF" w14:textId="24540D59" w:rsidR="003A2038" w:rsidRPr="00197E24" w:rsidRDefault="003A2038" w:rsidP="00197E24">
      <w:pPr>
        <w:pStyle w:val="Bulletlist1"/>
      </w:pPr>
      <w:r w:rsidRPr="00197E24">
        <w:t>Learners</w:t>
      </w:r>
      <w:r w:rsidR="00197E24">
        <w:t>.</w:t>
      </w:r>
    </w:p>
    <w:p w14:paraId="69D97F78" w14:textId="4790C9C7" w:rsidR="003A2038" w:rsidRPr="00197E24" w:rsidRDefault="003A2038" w:rsidP="00197E24">
      <w:pPr>
        <w:pStyle w:val="Bulletlist1"/>
      </w:pPr>
      <w:r w:rsidRPr="00197E24">
        <w:t>Courses</w:t>
      </w:r>
      <w:r w:rsidR="00197E24">
        <w:t>.</w:t>
      </w:r>
    </w:p>
    <w:p w14:paraId="57FC04A5" w14:textId="1899A4D9" w:rsidR="003A2038" w:rsidRDefault="003A2038" w:rsidP="00197E24">
      <w:pPr>
        <w:pStyle w:val="Bulletlist1"/>
      </w:pPr>
      <w:r w:rsidRPr="00197E24">
        <w:t>Enrolments</w:t>
      </w:r>
      <w:r w:rsidR="00197E24">
        <w:t>.</w:t>
      </w:r>
    </w:p>
    <w:p w14:paraId="4B88E480" w14:textId="77777777" w:rsidR="00197E24" w:rsidRPr="00197E24" w:rsidRDefault="00197E24" w:rsidP="00197E24"/>
    <w:p w14:paraId="7A4B16EA" w14:textId="614115C5" w:rsidR="003A2038" w:rsidRPr="00197E24" w:rsidRDefault="003A2038" w:rsidP="009317DF">
      <w:pPr>
        <w:pStyle w:val="Heading2"/>
      </w:pPr>
      <w:bookmarkStart w:id="3" w:name="_Toc239776181"/>
      <w:r w:rsidRPr="00197E24">
        <w:t xml:space="preserve">Your </w:t>
      </w:r>
      <w:r w:rsidR="00197E24">
        <w:t>t</w:t>
      </w:r>
      <w:r w:rsidRPr="00197E24">
        <w:t>ask</w:t>
      </w:r>
      <w:bookmarkEnd w:id="3"/>
    </w:p>
    <w:p w14:paraId="2DBAFB35" w14:textId="77777777" w:rsidR="003A2038" w:rsidRPr="00197E24" w:rsidRDefault="003A2038" w:rsidP="003A2038">
      <w:r w:rsidRPr="00197E24">
        <w:t>Design a simple relational database schema for this scenario.</w:t>
      </w:r>
    </w:p>
    <w:p w14:paraId="7943DED1" w14:textId="77777777" w:rsidR="003A2038" w:rsidRPr="00197E24" w:rsidRDefault="003A2038" w:rsidP="003A2038">
      <w:r w:rsidRPr="00197E24">
        <w:t>Your design should include:</w:t>
      </w:r>
    </w:p>
    <w:p w14:paraId="3BC7EB77" w14:textId="6E8622D2" w:rsidR="003A2038" w:rsidRPr="00197E24" w:rsidRDefault="003A2038" w:rsidP="00197E24">
      <w:pPr>
        <w:pStyle w:val="Numberlist"/>
        <w:numPr>
          <w:ilvl w:val="0"/>
          <w:numId w:val="38"/>
        </w:numPr>
      </w:pPr>
      <w:r w:rsidRPr="00197E24">
        <w:t xml:space="preserve">A table for </w:t>
      </w:r>
      <w:r w:rsidRPr="00197E24">
        <w:rPr>
          <w:b/>
          <w:bCs/>
        </w:rPr>
        <w:t>Learners</w:t>
      </w:r>
      <w:r w:rsidR="00197E24" w:rsidRPr="00197E24">
        <w:t>.</w:t>
      </w:r>
    </w:p>
    <w:p w14:paraId="7FA111AA" w14:textId="5CBDFDA6" w:rsidR="003A2038" w:rsidRPr="00197E24" w:rsidRDefault="003A2038" w:rsidP="00197E24">
      <w:pPr>
        <w:pStyle w:val="Numberlist"/>
      </w:pPr>
      <w:r w:rsidRPr="00197E24">
        <w:t xml:space="preserve">A table for </w:t>
      </w:r>
      <w:r w:rsidRPr="00197E24">
        <w:rPr>
          <w:b/>
          <w:bCs/>
        </w:rPr>
        <w:t>Courses</w:t>
      </w:r>
      <w:r w:rsidR="00197E24" w:rsidRPr="00197E24">
        <w:t>.</w:t>
      </w:r>
    </w:p>
    <w:p w14:paraId="612F9400" w14:textId="70AF497E" w:rsidR="003A2038" w:rsidRPr="00197E24" w:rsidRDefault="003A2038" w:rsidP="00197E24">
      <w:pPr>
        <w:pStyle w:val="Numberlist"/>
      </w:pPr>
      <w:r w:rsidRPr="00197E24">
        <w:t xml:space="preserve">A table for </w:t>
      </w:r>
      <w:r w:rsidRPr="00197E24">
        <w:rPr>
          <w:b/>
          <w:bCs/>
        </w:rPr>
        <w:t>Enrolments</w:t>
      </w:r>
      <w:r w:rsidR="00197E24" w:rsidRPr="00197E24">
        <w:t>.</w:t>
      </w:r>
    </w:p>
    <w:p w14:paraId="794DBDE8" w14:textId="0C379F66" w:rsidR="003A2038" w:rsidRPr="00197E24" w:rsidRDefault="003A2038" w:rsidP="00197E24">
      <w:pPr>
        <w:pStyle w:val="Numberlist"/>
      </w:pPr>
      <w:r w:rsidRPr="00197E24">
        <w:t xml:space="preserve">A </w:t>
      </w:r>
      <w:r w:rsidRPr="00197E24">
        <w:rPr>
          <w:b/>
          <w:bCs/>
        </w:rPr>
        <w:t>Primary Key (PK)</w:t>
      </w:r>
      <w:r w:rsidRPr="00197E24">
        <w:t xml:space="preserve"> for each table</w:t>
      </w:r>
      <w:r w:rsidR="00197E24">
        <w:t>.</w:t>
      </w:r>
    </w:p>
    <w:p w14:paraId="367B5B6D" w14:textId="4CEABA6F" w:rsidR="003A2038" w:rsidRPr="00197E24" w:rsidRDefault="003A2038" w:rsidP="00197E24">
      <w:pPr>
        <w:pStyle w:val="Numberlist"/>
      </w:pPr>
      <w:r w:rsidRPr="00197E24">
        <w:t xml:space="preserve">Any </w:t>
      </w:r>
      <w:r w:rsidRPr="00197E24">
        <w:rPr>
          <w:b/>
          <w:bCs/>
        </w:rPr>
        <w:t>Foreign Keys (FK)</w:t>
      </w:r>
      <w:r w:rsidRPr="00197E24">
        <w:t xml:space="preserve"> needed to create relationships between the tables</w:t>
      </w:r>
      <w:r w:rsidR="00197E24">
        <w:t>.</w:t>
      </w:r>
    </w:p>
    <w:p w14:paraId="356F3F09" w14:textId="1937EB79" w:rsidR="003A2038" w:rsidRDefault="003A2038" w:rsidP="00197E24">
      <w:pPr>
        <w:pStyle w:val="Numberlist"/>
      </w:pPr>
      <w:r w:rsidRPr="00197E24">
        <w:t>A simple diagram or description showing how the tables are related</w:t>
      </w:r>
      <w:r w:rsidR="00197E24">
        <w:t>.</w:t>
      </w:r>
    </w:p>
    <w:p w14:paraId="729D6045" w14:textId="77777777" w:rsidR="00197E24" w:rsidRPr="00197E24" w:rsidRDefault="00197E24" w:rsidP="00197E24"/>
    <w:p w14:paraId="07D21F54" w14:textId="2394CFC2" w:rsidR="003A2038" w:rsidRPr="00197E24" w:rsidRDefault="003A2038" w:rsidP="009317DF">
      <w:pPr>
        <w:pStyle w:val="Heading2"/>
      </w:pPr>
      <w:bookmarkStart w:id="4" w:name="_Toc239776182"/>
      <w:r w:rsidRPr="00197E24">
        <w:t xml:space="preserve">Example </w:t>
      </w:r>
      <w:r w:rsidR="00197E24" w:rsidRPr="00197E24">
        <w:t>information to store</w:t>
      </w:r>
      <w:bookmarkEnd w:id="4"/>
    </w:p>
    <w:p w14:paraId="230891F0" w14:textId="095BA75E" w:rsidR="003A2038" w:rsidRPr="00197E24" w:rsidRDefault="003A2038" w:rsidP="003A2038">
      <w:r w:rsidRPr="00197E24">
        <w:rPr>
          <w:b/>
          <w:bCs/>
        </w:rPr>
        <w:t>Learners</w:t>
      </w:r>
      <w:r w:rsidR="00197E24">
        <w:rPr>
          <w:b/>
          <w:bCs/>
        </w:rPr>
        <w:t>:</w:t>
      </w:r>
    </w:p>
    <w:p w14:paraId="1AD3756A" w14:textId="77777777" w:rsidR="003A2038" w:rsidRPr="00197E24" w:rsidRDefault="003A2038" w:rsidP="00197E24">
      <w:pPr>
        <w:pStyle w:val="Bulletlist1"/>
      </w:pPr>
      <w:r w:rsidRPr="00197E24">
        <w:t>Learner ID</w:t>
      </w:r>
    </w:p>
    <w:p w14:paraId="3D4C1316" w14:textId="6E88017C" w:rsidR="003A2038" w:rsidRPr="00197E24" w:rsidRDefault="00197E24" w:rsidP="00197E24">
      <w:pPr>
        <w:pStyle w:val="Bulletlist1"/>
      </w:pPr>
      <w:r w:rsidRPr="00197E24">
        <w:t>First name</w:t>
      </w:r>
    </w:p>
    <w:p w14:paraId="2A8519F2" w14:textId="143689F7" w:rsidR="003A2038" w:rsidRPr="00197E24" w:rsidRDefault="00197E24" w:rsidP="00197E24">
      <w:pPr>
        <w:pStyle w:val="Bulletlist1"/>
      </w:pPr>
      <w:r w:rsidRPr="00197E24">
        <w:t>Last name</w:t>
      </w:r>
    </w:p>
    <w:p w14:paraId="2FA5F6C2" w14:textId="27D3F49B" w:rsidR="00197E24" w:rsidRPr="00197E24" w:rsidRDefault="00197E24" w:rsidP="003A2038">
      <w:pPr>
        <w:pStyle w:val="Bulletlist1"/>
      </w:pPr>
      <w:r w:rsidRPr="00197E24">
        <w:t>Email address</w:t>
      </w:r>
    </w:p>
    <w:p w14:paraId="10D243FB" w14:textId="1C307873" w:rsidR="003A2038" w:rsidRPr="00197E24" w:rsidRDefault="003A2038" w:rsidP="003A2038">
      <w:r w:rsidRPr="00197E24">
        <w:rPr>
          <w:b/>
          <w:bCs/>
        </w:rPr>
        <w:t>Courses</w:t>
      </w:r>
      <w:r w:rsidR="00197E24">
        <w:rPr>
          <w:b/>
          <w:bCs/>
        </w:rPr>
        <w:t>:</w:t>
      </w:r>
    </w:p>
    <w:p w14:paraId="6D86B73E" w14:textId="77777777" w:rsidR="003A2038" w:rsidRPr="00197E24" w:rsidRDefault="003A2038" w:rsidP="00197E24">
      <w:pPr>
        <w:pStyle w:val="Bulletlist1"/>
      </w:pPr>
      <w:r w:rsidRPr="00197E24">
        <w:t>Course ID</w:t>
      </w:r>
    </w:p>
    <w:p w14:paraId="6430B52A" w14:textId="6873541D" w:rsidR="003A2038" w:rsidRPr="00197E24" w:rsidRDefault="003A2038" w:rsidP="00197E24">
      <w:pPr>
        <w:pStyle w:val="Bulletlist1"/>
      </w:pPr>
      <w:r w:rsidRPr="00197E24">
        <w:t xml:space="preserve">Course </w:t>
      </w:r>
      <w:r w:rsidR="00197E24">
        <w:t>n</w:t>
      </w:r>
      <w:r w:rsidRPr="00197E24">
        <w:t>ame</w:t>
      </w:r>
    </w:p>
    <w:p w14:paraId="3BA2FEF9" w14:textId="77777777" w:rsidR="003A2038" w:rsidRPr="00197E24" w:rsidRDefault="003A2038" w:rsidP="00197E24">
      <w:pPr>
        <w:pStyle w:val="Bulletlist1"/>
      </w:pPr>
      <w:r w:rsidRPr="00197E24">
        <w:t>Duration</w:t>
      </w:r>
    </w:p>
    <w:p w14:paraId="771C73D1" w14:textId="0A898934" w:rsidR="003A2038" w:rsidRPr="00197E24" w:rsidRDefault="003A2038" w:rsidP="003A2038">
      <w:r w:rsidRPr="00197E24">
        <w:rPr>
          <w:b/>
          <w:bCs/>
        </w:rPr>
        <w:lastRenderedPageBreak/>
        <w:t>Enrolments</w:t>
      </w:r>
      <w:r w:rsidR="00197E24">
        <w:rPr>
          <w:b/>
          <w:bCs/>
        </w:rPr>
        <w:t>:</w:t>
      </w:r>
    </w:p>
    <w:p w14:paraId="1993FF35" w14:textId="77777777" w:rsidR="003A2038" w:rsidRPr="00197E24" w:rsidRDefault="003A2038" w:rsidP="00197E24">
      <w:pPr>
        <w:pStyle w:val="Bulletlist1"/>
      </w:pPr>
      <w:r w:rsidRPr="00197E24">
        <w:t>Enrolment ID</w:t>
      </w:r>
    </w:p>
    <w:p w14:paraId="5DB2457B" w14:textId="77777777" w:rsidR="003A2038" w:rsidRPr="00197E24" w:rsidRDefault="003A2038" w:rsidP="00197E24">
      <w:pPr>
        <w:pStyle w:val="Bulletlist1"/>
      </w:pPr>
      <w:r w:rsidRPr="00197E24">
        <w:t>Learner ID</w:t>
      </w:r>
    </w:p>
    <w:p w14:paraId="1B20667D" w14:textId="77777777" w:rsidR="003A2038" w:rsidRPr="00197E24" w:rsidRDefault="003A2038" w:rsidP="00197E24">
      <w:pPr>
        <w:pStyle w:val="Bulletlist1"/>
      </w:pPr>
      <w:r w:rsidRPr="00197E24">
        <w:t>Course ID</w:t>
      </w:r>
    </w:p>
    <w:p w14:paraId="450884FA" w14:textId="691ED97D" w:rsidR="003A2038" w:rsidRDefault="003A2038" w:rsidP="00197E24">
      <w:pPr>
        <w:pStyle w:val="Bulletlist1"/>
      </w:pPr>
      <w:r w:rsidRPr="00197E24">
        <w:t xml:space="preserve">Enrolment </w:t>
      </w:r>
      <w:r w:rsidR="00197E24">
        <w:t>d</w:t>
      </w:r>
      <w:r w:rsidRPr="00197E24">
        <w:t>ate</w:t>
      </w:r>
    </w:p>
    <w:p w14:paraId="5ECFABC1" w14:textId="77777777" w:rsidR="00197E24" w:rsidRPr="00197E24" w:rsidRDefault="00197E24" w:rsidP="00197E24"/>
    <w:p w14:paraId="72E2542B" w14:textId="77777777" w:rsidR="003A2038" w:rsidRPr="00197E24" w:rsidRDefault="003A2038" w:rsidP="009317DF">
      <w:pPr>
        <w:pStyle w:val="Heading2"/>
      </w:pPr>
      <w:bookmarkStart w:id="5" w:name="_Toc239776183"/>
      <w:r w:rsidRPr="00197E24">
        <w:t>Deliverable</w:t>
      </w:r>
      <w:bookmarkEnd w:id="5"/>
    </w:p>
    <w:p w14:paraId="6FC3DE4B" w14:textId="77777777" w:rsidR="003A2038" w:rsidRPr="00197E24" w:rsidRDefault="003A2038" w:rsidP="003A2038">
      <w:r w:rsidRPr="00197E24">
        <w:t>Create a relational schema showing:</w:t>
      </w:r>
    </w:p>
    <w:p w14:paraId="4833DA02" w14:textId="3B29D18B" w:rsidR="003A2038" w:rsidRPr="00197E24" w:rsidRDefault="003A2038" w:rsidP="00197E24">
      <w:pPr>
        <w:pStyle w:val="Bulletlist1"/>
      </w:pPr>
      <w:r w:rsidRPr="00197E24">
        <w:t>Table names</w:t>
      </w:r>
      <w:r w:rsidR="00197E24">
        <w:t>.</w:t>
      </w:r>
    </w:p>
    <w:p w14:paraId="083F54D3" w14:textId="4E588AB3" w:rsidR="003A2038" w:rsidRPr="00197E24" w:rsidRDefault="003A2038" w:rsidP="00197E24">
      <w:pPr>
        <w:pStyle w:val="Bulletlist1"/>
      </w:pPr>
      <w:r w:rsidRPr="00197E24">
        <w:t>Field names</w:t>
      </w:r>
      <w:r w:rsidR="00197E24">
        <w:t>.</w:t>
      </w:r>
    </w:p>
    <w:p w14:paraId="00A5CAD1" w14:textId="193CE665" w:rsidR="003A2038" w:rsidRPr="00197E24" w:rsidRDefault="00197E24" w:rsidP="00197E24">
      <w:pPr>
        <w:pStyle w:val="Bulletlist1"/>
      </w:pPr>
      <w:r w:rsidRPr="00197E24">
        <w:t>Primary keys</w:t>
      </w:r>
      <w:r>
        <w:t>.</w:t>
      </w:r>
    </w:p>
    <w:p w14:paraId="7362752F" w14:textId="788C8087" w:rsidR="003A2038" w:rsidRPr="00197E24" w:rsidRDefault="00197E24" w:rsidP="00197E24">
      <w:pPr>
        <w:pStyle w:val="Bulletlist1"/>
      </w:pPr>
      <w:r w:rsidRPr="00197E24">
        <w:t>Foreign keys</w:t>
      </w:r>
      <w:r>
        <w:t>.</w:t>
      </w:r>
    </w:p>
    <w:p w14:paraId="2336944C" w14:textId="4AF7E744" w:rsidR="003A2038" w:rsidRPr="00197E24" w:rsidRDefault="003A2038" w:rsidP="00197E24">
      <w:pPr>
        <w:pStyle w:val="Bulletlist1"/>
      </w:pPr>
      <w:r w:rsidRPr="00197E24">
        <w:t>Relationships between tables</w:t>
      </w:r>
      <w:r w:rsidR="00197E24">
        <w:t>.</w:t>
      </w:r>
    </w:p>
    <w:p w14:paraId="791ACA12" w14:textId="77777777" w:rsidR="004261AE" w:rsidRPr="00197E24" w:rsidRDefault="004261AE" w:rsidP="004261AE"/>
    <w:p w14:paraId="1F24D731" w14:textId="7B9463C4" w:rsidR="009317DF" w:rsidRPr="00197E24" w:rsidRDefault="009317DF" w:rsidP="00516E9B">
      <w:pPr>
        <w:pStyle w:val="Heading1"/>
      </w:pPr>
      <w:bookmarkStart w:id="6" w:name="_Toc239776184"/>
      <w:r w:rsidRPr="00197E24">
        <w:lastRenderedPageBreak/>
        <w:t>Task  2</w:t>
      </w:r>
      <w:r w:rsidR="00197E24">
        <w:t>:</w:t>
      </w:r>
      <w:r w:rsidRPr="00197E24">
        <w:t xml:space="preserve"> Querying a </w:t>
      </w:r>
      <w:r w:rsidR="00197E24">
        <w:t>d</w:t>
      </w:r>
      <w:r w:rsidRPr="00197E24">
        <w:t>atabase</w:t>
      </w:r>
      <w:bookmarkEnd w:id="6"/>
    </w:p>
    <w:p w14:paraId="54011483" w14:textId="77777777" w:rsidR="00516E9B" w:rsidRDefault="00516E9B" w:rsidP="00516E9B">
      <w:r w:rsidRPr="00197E24">
        <w:t>Write SQL queries to answer the following questions.</w:t>
      </w:r>
    </w:p>
    <w:p w14:paraId="3378F972" w14:textId="77777777" w:rsidR="00197E24" w:rsidRPr="00197E24" w:rsidRDefault="00197E24" w:rsidP="00516E9B"/>
    <w:p w14:paraId="487CD502" w14:textId="6C60EB10" w:rsidR="00516E9B" w:rsidRPr="00197E24" w:rsidRDefault="00516E9B" w:rsidP="00516E9B">
      <w:pPr>
        <w:pStyle w:val="Heading2"/>
      </w:pPr>
      <w:bookmarkStart w:id="7" w:name="_Toc239776185"/>
      <w:r w:rsidRPr="00197E24">
        <w:t xml:space="preserve">Find </w:t>
      </w:r>
      <w:r w:rsidR="00197E24">
        <w:t>a</w:t>
      </w:r>
      <w:r w:rsidRPr="00197E24">
        <w:t xml:space="preserve">ll </w:t>
      </w:r>
      <w:r w:rsidR="00197E24">
        <w:t>c</w:t>
      </w:r>
      <w:r w:rsidRPr="00197E24">
        <w:t>ustomers</w:t>
      </w:r>
      <w:bookmarkEnd w:id="7"/>
    </w:p>
    <w:p w14:paraId="78048B62" w14:textId="4CCDF944" w:rsidR="00516E9B" w:rsidRPr="00197E24" w:rsidRDefault="00197E24" w:rsidP="00516E9B">
      <w:r>
        <w:t>F</w:t>
      </w:r>
      <w:r w:rsidRPr="00197E24">
        <w:t xml:space="preserve">rom the </w:t>
      </w:r>
      <w:r w:rsidRPr="00197E24">
        <w:rPr>
          <w:b/>
          <w:bCs/>
        </w:rPr>
        <w:t>Customers</w:t>
      </w:r>
      <w:r w:rsidRPr="00197E24">
        <w:t xml:space="preserve"> table</w:t>
      </w:r>
      <w:r>
        <w:t>, d</w:t>
      </w:r>
      <w:r w:rsidR="00516E9B" w:rsidRPr="00197E24">
        <w:t>isplay:</w:t>
      </w:r>
    </w:p>
    <w:p w14:paraId="616430C0" w14:textId="54190EA4" w:rsidR="00516E9B" w:rsidRPr="00197E24" w:rsidRDefault="00197E24" w:rsidP="00197E24">
      <w:pPr>
        <w:pStyle w:val="Bulletlist1"/>
      </w:pPr>
      <w:r w:rsidRPr="00197E24">
        <w:t>Company name</w:t>
      </w:r>
      <w:r>
        <w:t>.</w:t>
      </w:r>
    </w:p>
    <w:p w14:paraId="5BAF2338" w14:textId="7F91E9C8" w:rsidR="00516E9B" w:rsidRPr="00197E24" w:rsidRDefault="00197E24" w:rsidP="00197E24">
      <w:pPr>
        <w:pStyle w:val="Bulletlist1"/>
      </w:pPr>
      <w:r w:rsidRPr="00197E24">
        <w:t>Contact name</w:t>
      </w:r>
      <w:r>
        <w:t>.</w:t>
      </w:r>
    </w:p>
    <w:p w14:paraId="68E703A4" w14:textId="07312BF0" w:rsidR="00516E9B" w:rsidRDefault="00516E9B" w:rsidP="00197E24">
      <w:pPr>
        <w:pStyle w:val="Bulletlist1"/>
      </w:pPr>
      <w:r w:rsidRPr="00197E24">
        <w:t>City</w:t>
      </w:r>
      <w:r w:rsidR="00197E24">
        <w:t>.</w:t>
      </w:r>
    </w:p>
    <w:p w14:paraId="3BBD5831" w14:textId="77777777" w:rsidR="00197E24" w:rsidRPr="00197E24" w:rsidRDefault="00197E24" w:rsidP="00197E24"/>
    <w:p w14:paraId="325596AD" w14:textId="44C807A6" w:rsidR="00516E9B" w:rsidRPr="00197E24" w:rsidRDefault="00516E9B" w:rsidP="00516E9B">
      <w:pPr>
        <w:pStyle w:val="Heading2"/>
      </w:pPr>
      <w:bookmarkStart w:id="8" w:name="_Toc239776186"/>
      <w:r w:rsidRPr="00197E24">
        <w:t xml:space="preserve">Find </w:t>
      </w:r>
      <w:r w:rsidR="00197E24" w:rsidRPr="00197E24">
        <w:t>products in stock</w:t>
      </w:r>
      <w:bookmarkEnd w:id="8"/>
    </w:p>
    <w:p w14:paraId="188234A8" w14:textId="1D91B60B" w:rsidR="00516E9B" w:rsidRPr="00197E24" w:rsidRDefault="00197E24" w:rsidP="00516E9B">
      <w:r>
        <w:t>F</w:t>
      </w:r>
      <w:r w:rsidRPr="00197E24">
        <w:t>or all products where there is at least one item in stock</w:t>
      </w:r>
      <w:r>
        <w:t>, d</w:t>
      </w:r>
      <w:r w:rsidR="00516E9B" w:rsidRPr="00197E24">
        <w:t>isplay:</w:t>
      </w:r>
    </w:p>
    <w:p w14:paraId="562ACCC9" w14:textId="2CA1612A" w:rsidR="00516E9B" w:rsidRPr="00197E24" w:rsidRDefault="00197E24" w:rsidP="00197E24">
      <w:pPr>
        <w:pStyle w:val="Bulletlist1"/>
      </w:pPr>
      <w:r w:rsidRPr="00197E24">
        <w:t>Product name</w:t>
      </w:r>
      <w:r>
        <w:t>.</w:t>
      </w:r>
    </w:p>
    <w:p w14:paraId="42FF229C" w14:textId="547985E9" w:rsidR="00516E9B" w:rsidRPr="00197E24" w:rsidRDefault="00197E24" w:rsidP="00197E24">
      <w:pPr>
        <w:pStyle w:val="Bulletlist1"/>
      </w:pPr>
      <w:r w:rsidRPr="00197E24">
        <w:t>Unit price</w:t>
      </w:r>
      <w:r>
        <w:t>.</w:t>
      </w:r>
    </w:p>
    <w:p w14:paraId="50DF85E6" w14:textId="5B50E382" w:rsidR="00516E9B" w:rsidRDefault="00197E24" w:rsidP="00197E24">
      <w:pPr>
        <w:pStyle w:val="Bulletlist1"/>
      </w:pPr>
      <w:r w:rsidRPr="00197E24">
        <w:t>Units in stock</w:t>
      </w:r>
      <w:r>
        <w:t>.</w:t>
      </w:r>
    </w:p>
    <w:p w14:paraId="0B18BE22" w14:textId="77777777" w:rsidR="00197E24" w:rsidRPr="00197E24" w:rsidRDefault="00197E24" w:rsidP="00197E24"/>
    <w:p w14:paraId="431F360D" w14:textId="5D52BD26" w:rsidR="00516E9B" w:rsidRPr="00197E24" w:rsidRDefault="00516E9B" w:rsidP="00516E9B">
      <w:pPr>
        <w:pStyle w:val="Heading2"/>
      </w:pPr>
      <w:bookmarkStart w:id="9" w:name="_Toc239776187"/>
      <w:r w:rsidRPr="00197E24">
        <w:t>Show</w:t>
      </w:r>
      <w:r w:rsidR="00197E24" w:rsidRPr="00197E24">
        <w:t xml:space="preserve"> orders from a specific customer</w:t>
      </w:r>
      <w:bookmarkEnd w:id="9"/>
    </w:p>
    <w:p w14:paraId="1F69629F" w14:textId="3E04F42D" w:rsidR="00516E9B" w:rsidRPr="00197E24" w:rsidRDefault="00197E24" w:rsidP="00516E9B">
      <w:r>
        <w:t>F</w:t>
      </w:r>
      <w:r w:rsidRPr="00197E24">
        <w:t xml:space="preserve">or orders placed by customer </w:t>
      </w:r>
      <w:r w:rsidRPr="00197E24">
        <w:rPr>
          <w:b/>
          <w:bCs/>
        </w:rPr>
        <w:t>ALFKI</w:t>
      </w:r>
      <w:r>
        <w:t>, d</w:t>
      </w:r>
      <w:r w:rsidR="00516E9B" w:rsidRPr="00197E24">
        <w:t>isplay:</w:t>
      </w:r>
    </w:p>
    <w:p w14:paraId="28F935B2" w14:textId="5F18464D" w:rsidR="00516E9B" w:rsidRPr="00197E24" w:rsidRDefault="00516E9B" w:rsidP="00197E24">
      <w:pPr>
        <w:pStyle w:val="Bulletlist1"/>
      </w:pPr>
      <w:r w:rsidRPr="00197E24">
        <w:t>Order ID</w:t>
      </w:r>
      <w:r w:rsidR="00197E24">
        <w:t>.</w:t>
      </w:r>
    </w:p>
    <w:p w14:paraId="7B8DAF86" w14:textId="7DE5BE4C" w:rsidR="00516E9B" w:rsidRPr="00197E24" w:rsidRDefault="00516E9B" w:rsidP="00197E24">
      <w:pPr>
        <w:pStyle w:val="Bulletlist1"/>
      </w:pPr>
      <w:r w:rsidRPr="00197E24">
        <w:t xml:space="preserve">Order </w:t>
      </w:r>
      <w:r w:rsidR="00197E24">
        <w:t>d</w:t>
      </w:r>
      <w:r w:rsidRPr="00197E24">
        <w:t>ate</w:t>
      </w:r>
      <w:r w:rsidR="00197E24">
        <w:t>.</w:t>
      </w:r>
    </w:p>
    <w:p w14:paraId="05939AEC" w14:textId="633D15CD" w:rsidR="00516E9B" w:rsidRDefault="00516E9B" w:rsidP="00197E24">
      <w:pPr>
        <w:pStyle w:val="Bulletlist1"/>
      </w:pPr>
      <w:r w:rsidRPr="00197E24">
        <w:t>Freight</w:t>
      </w:r>
      <w:r w:rsidR="00197E24">
        <w:t>.</w:t>
      </w:r>
    </w:p>
    <w:p w14:paraId="0B813503" w14:textId="77777777" w:rsidR="00197E24" w:rsidRPr="00197E24" w:rsidRDefault="00197E24" w:rsidP="00197E24"/>
    <w:p w14:paraId="3F6D558F" w14:textId="7FCCF836" w:rsidR="00516E9B" w:rsidRPr="00197E24" w:rsidRDefault="00516E9B" w:rsidP="00516E9B">
      <w:pPr>
        <w:pStyle w:val="Heading2"/>
      </w:pPr>
      <w:bookmarkStart w:id="10" w:name="_Toc239776188"/>
      <w:r w:rsidRPr="00197E24">
        <w:t>Find th</w:t>
      </w:r>
      <w:r w:rsidR="00197E24" w:rsidRPr="00197E24">
        <w:t xml:space="preserve">e top </w:t>
      </w:r>
      <w:r w:rsidR="00197E24">
        <w:t>ten</w:t>
      </w:r>
      <w:r w:rsidR="00197E24" w:rsidRPr="00197E24">
        <w:t xml:space="preserve"> most expensive products</w:t>
      </w:r>
      <w:bookmarkEnd w:id="10"/>
    </w:p>
    <w:p w14:paraId="60781861" w14:textId="77777777" w:rsidR="00516E9B" w:rsidRPr="00197E24" w:rsidRDefault="00516E9B" w:rsidP="00516E9B">
      <w:r w:rsidRPr="00197E24">
        <w:t>Display:</w:t>
      </w:r>
    </w:p>
    <w:p w14:paraId="7A4C1B60" w14:textId="1CF9A2D2" w:rsidR="00516E9B" w:rsidRPr="00197E24" w:rsidRDefault="00516E9B" w:rsidP="00197E24">
      <w:pPr>
        <w:pStyle w:val="Bulletlist1"/>
      </w:pPr>
      <w:r w:rsidRPr="00197E24">
        <w:t xml:space="preserve">Product </w:t>
      </w:r>
      <w:r w:rsidR="00197E24">
        <w:t>n</w:t>
      </w:r>
      <w:r w:rsidRPr="00197E24">
        <w:t>ame</w:t>
      </w:r>
      <w:r w:rsidR="00197E24">
        <w:t>.</w:t>
      </w:r>
    </w:p>
    <w:p w14:paraId="54C31F6B" w14:textId="27FC8150" w:rsidR="00516E9B" w:rsidRPr="00197E24" w:rsidRDefault="00516E9B" w:rsidP="00197E24">
      <w:pPr>
        <w:pStyle w:val="Bulletlist1"/>
      </w:pPr>
      <w:r w:rsidRPr="00197E24">
        <w:t xml:space="preserve">Unit </w:t>
      </w:r>
      <w:r w:rsidR="00197E24">
        <w:t>p</w:t>
      </w:r>
      <w:r w:rsidRPr="00197E24">
        <w:t>rice</w:t>
      </w:r>
      <w:r w:rsidR="00197E24">
        <w:t>.</w:t>
      </w:r>
    </w:p>
    <w:p w14:paraId="5C993B4A" w14:textId="70B24F27" w:rsidR="00516E9B" w:rsidRPr="00197E24" w:rsidRDefault="00197E24" w:rsidP="00516E9B">
      <w:r>
        <w:t>S</w:t>
      </w:r>
      <w:r w:rsidR="00516E9B" w:rsidRPr="00197E24">
        <w:t>ort from highest to lowest price.</w:t>
      </w:r>
    </w:p>
    <w:p w14:paraId="47AE2D6E" w14:textId="04FEFA95" w:rsidR="006C6C8C" w:rsidRPr="00197E24" w:rsidRDefault="006C6C8C" w:rsidP="006C6C8C">
      <w:pPr>
        <w:pStyle w:val="Heading2"/>
      </w:pPr>
      <w:bookmarkStart w:id="11" w:name="_Toc239776189"/>
      <w:r w:rsidRPr="00197E24">
        <w:lastRenderedPageBreak/>
        <w:t xml:space="preserve">List </w:t>
      </w:r>
      <w:r w:rsidR="00197E24">
        <w:t>a</w:t>
      </w:r>
      <w:r w:rsidR="00C61987" w:rsidRPr="00197E24">
        <w:t xml:space="preserve">ll </w:t>
      </w:r>
      <w:r w:rsidR="00197E24">
        <w:t>b</w:t>
      </w:r>
      <w:r w:rsidR="00C61987" w:rsidRPr="00197E24">
        <w:t>everages</w:t>
      </w:r>
      <w:bookmarkEnd w:id="11"/>
    </w:p>
    <w:p w14:paraId="75256721" w14:textId="44DFD87B" w:rsidR="006C6C8C" w:rsidRDefault="006C6C8C" w:rsidP="00C61987">
      <w:r w:rsidRPr="00197E24">
        <w:t>Display</w:t>
      </w:r>
      <w:r w:rsidR="00C61987" w:rsidRPr="00197E24">
        <w:t xml:space="preserve"> all fields in </w:t>
      </w:r>
      <w:r w:rsidR="00C61987" w:rsidRPr="00197E24">
        <w:rPr>
          <w:b/>
          <w:bCs/>
        </w:rPr>
        <w:t>Products</w:t>
      </w:r>
      <w:r w:rsidR="00197E24" w:rsidRPr="00197E24">
        <w:t>,</w:t>
      </w:r>
      <w:r w:rsidR="00C61987" w:rsidRPr="00197E24">
        <w:t xml:space="preserve"> </w:t>
      </w:r>
      <w:r w:rsidR="006B453F" w:rsidRPr="00197E24">
        <w:t>but only for beverage products.</w:t>
      </w:r>
    </w:p>
    <w:p w14:paraId="18C2A237" w14:textId="77777777" w:rsidR="00197E24" w:rsidRPr="00197E24" w:rsidRDefault="00197E24" w:rsidP="00C61987"/>
    <w:p w14:paraId="36F260F0" w14:textId="0EAC400F" w:rsidR="006C6C8C" w:rsidRPr="00197E24" w:rsidRDefault="006B453F" w:rsidP="006B453F">
      <w:pPr>
        <w:pStyle w:val="Heading3"/>
      </w:pPr>
      <w:bookmarkStart w:id="12" w:name="_Toc239776190"/>
      <w:r w:rsidRPr="00197E24">
        <w:t>Stretch</w:t>
      </w:r>
      <w:bookmarkEnd w:id="12"/>
    </w:p>
    <w:p w14:paraId="191C735B" w14:textId="4D2FC74A" w:rsidR="00A54890" w:rsidRPr="00197E24" w:rsidRDefault="00A54890" w:rsidP="006B453F">
      <w:r w:rsidRPr="00197E24">
        <w:t>Find all product info for beverages with just one query.</w:t>
      </w:r>
      <w:r w:rsidRPr="00197E24">
        <w:br/>
      </w:r>
    </w:p>
    <w:p w14:paraId="3CFD3009" w14:textId="77777777" w:rsidR="00A54890" w:rsidRPr="00197E24" w:rsidRDefault="00A54890">
      <w:pPr>
        <w:spacing w:before="0" w:after="160" w:line="259" w:lineRule="auto"/>
      </w:pPr>
      <w:r w:rsidRPr="00197E24">
        <w:br w:type="page"/>
      </w:r>
    </w:p>
    <w:p w14:paraId="28C94A2F" w14:textId="607730DE" w:rsidR="006B453F" w:rsidRPr="00197E24" w:rsidRDefault="00A54890" w:rsidP="00863FA8">
      <w:pPr>
        <w:pStyle w:val="Heading2"/>
      </w:pPr>
      <w:bookmarkStart w:id="13" w:name="_Toc239776191"/>
      <w:r w:rsidRPr="00197E24">
        <w:lastRenderedPageBreak/>
        <w:t>Solu</w:t>
      </w:r>
      <w:r w:rsidR="00863FA8" w:rsidRPr="00197E24">
        <w:t>tions</w:t>
      </w:r>
      <w:bookmarkEnd w:id="13"/>
    </w:p>
    <w:p w14:paraId="26DC4FE4" w14:textId="4BF5DD1E" w:rsidR="004002AD" w:rsidRPr="00197E24" w:rsidRDefault="00197E24" w:rsidP="004002AD">
      <w:pPr>
        <w:rPr>
          <w:b/>
          <w:bCs/>
        </w:rPr>
      </w:pPr>
      <w:r w:rsidRPr="00197E24">
        <w:rPr>
          <w:b/>
          <w:bCs/>
        </w:rPr>
        <w:t>Find all customers</w:t>
      </w:r>
    </w:p>
    <w:p w14:paraId="6CF1AC0D" w14:textId="77777777" w:rsidR="004002AD" w:rsidRPr="00197E24" w:rsidRDefault="004002AD" w:rsidP="004002AD">
      <w:r w:rsidRPr="00197E24">
        <w:t>SELECT CompanyName, ContactName, City from dbo.Customers;</w:t>
      </w:r>
    </w:p>
    <w:p w14:paraId="21CCF611" w14:textId="77777777" w:rsidR="00197E24" w:rsidRDefault="00197E24" w:rsidP="004002AD"/>
    <w:p w14:paraId="0E6260D8" w14:textId="2D0422FE" w:rsidR="004002AD" w:rsidRPr="00197E24" w:rsidRDefault="00197E24" w:rsidP="00197E24">
      <w:pPr>
        <w:rPr>
          <w:b/>
          <w:bCs/>
        </w:rPr>
      </w:pPr>
      <w:r w:rsidRPr="00197E24">
        <w:rPr>
          <w:b/>
          <w:bCs/>
        </w:rPr>
        <w:t>Find products in stock</w:t>
      </w:r>
    </w:p>
    <w:p w14:paraId="6F29E428" w14:textId="77777777" w:rsidR="004002AD" w:rsidRPr="00197E24" w:rsidRDefault="004002AD" w:rsidP="004002AD">
      <w:r w:rsidRPr="00197E24">
        <w:t>SELECT ProductName, UnitPrice, UnitsInStock FROM dbo.Products WHERE UnitsInStock &gt; 0;</w:t>
      </w:r>
    </w:p>
    <w:p w14:paraId="7CD9842E" w14:textId="77777777" w:rsidR="00197E24" w:rsidRDefault="00197E24" w:rsidP="004002AD"/>
    <w:p w14:paraId="3522BA62" w14:textId="7E89DA3C" w:rsidR="004002AD" w:rsidRPr="00197E24" w:rsidRDefault="00197E24" w:rsidP="004002AD">
      <w:pPr>
        <w:rPr>
          <w:b/>
          <w:bCs/>
        </w:rPr>
      </w:pPr>
      <w:r w:rsidRPr="00197E24">
        <w:rPr>
          <w:b/>
          <w:bCs/>
        </w:rPr>
        <w:t>Show orders from a specific customer</w:t>
      </w:r>
    </w:p>
    <w:p w14:paraId="10551227" w14:textId="77777777" w:rsidR="004002AD" w:rsidRPr="00197E24" w:rsidRDefault="004002AD" w:rsidP="004002AD">
      <w:r w:rsidRPr="00197E24">
        <w:t>SELECT OrderId, OrderDate, Freight FROM dbo.Orders WHERE CustomerID = 'ALFKI';</w:t>
      </w:r>
    </w:p>
    <w:p w14:paraId="6710F928" w14:textId="77777777" w:rsidR="00197E24" w:rsidRDefault="00197E24" w:rsidP="004002AD"/>
    <w:p w14:paraId="2AA61FC3" w14:textId="40DDDADD" w:rsidR="004002AD" w:rsidRPr="00197E24" w:rsidRDefault="00197E24" w:rsidP="004002AD">
      <w:pPr>
        <w:rPr>
          <w:b/>
          <w:bCs/>
        </w:rPr>
      </w:pPr>
      <w:r w:rsidRPr="00197E24">
        <w:rPr>
          <w:b/>
          <w:bCs/>
        </w:rPr>
        <w:t xml:space="preserve">Find the top </w:t>
      </w:r>
      <w:r>
        <w:rPr>
          <w:b/>
          <w:bCs/>
        </w:rPr>
        <w:t>ten</w:t>
      </w:r>
      <w:r w:rsidRPr="00197E24">
        <w:rPr>
          <w:b/>
          <w:bCs/>
        </w:rPr>
        <w:t xml:space="preserve"> most expensive products</w:t>
      </w:r>
    </w:p>
    <w:p w14:paraId="421D3B28" w14:textId="77777777" w:rsidR="004002AD" w:rsidRPr="00197E24" w:rsidRDefault="004002AD" w:rsidP="004002AD">
      <w:r w:rsidRPr="00197E24">
        <w:t>SELECT TOP 10 * FROM dbo.Products ORDER BY UnitPrice DESC;</w:t>
      </w:r>
    </w:p>
    <w:p w14:paraId="5ADA04AB" w14:textId="77777777" w:rsidR="00197E24" w:rsidRDefault="00197E24" w:rsidP="004002AD"/>
    <w:p w14:paraId="767333A9" w14:textId="74D84150" w:rsidR="004002AD" w:rsidRPr="00197E24" w:rsidRDefault="00197E24" w:rsidP="004002AD">
      <w:pPr>
        <w:rPr>
          <w:b/>
          <w:bCs/>
        </w:rPr>
      </w:pPr>
      <w:r w:rsidRPr="00197E24">
        <w:rPr>
          <w:b/>
          <w:bCs/>
        </w:rPr>
        <w:t>Find all beverages</w:t>
      </w:r>
    </w:p>
    <w:p w14:paraId="3C91DB32" w14:textId="77777777" w:rsidR="004002AD" w:rsidRPr="00197E24" w:rsidRDefault="004002AD" w:rsidP="004002AD">
      <w:r w:rsidRPr="00197E24">
        <w:t>SELECT CategoryID FROM dbo.Categories WHERE CategoryName = 'Beverages';</w:t>
      </w:r>
    </w:p>
    <w:p w14:paraId="4292F04B" w14:textId="77777777" w:rsidR="004002AD" w:rsidRPr="00197E24" w:rsidRDefault="004002AD" w:rsidP="004002AD">
      <w:r w:rsidRPr="00197E24">
        <w:t>SELECT * FROM dbo.Products WHERE CategoryID = 1;</w:t>
      </w:r>
    </w:p>
    <w:p w14:paraId="33910160" w14:textId="77777777" w:rsidR="00197E24" w:rsidRDefault="00197E24" w:rsidP="004002AD"/>
    <w:p w14:paraId="1A195300" w14:textId="0A171BC5" w:rsidR="004002AD" w:rsidRPr="00197E24" w:rsidRDefault="004002AD" w:rsidP="004002AD">
      <w:pPr>
        <w:rPr>
          <w:b/>
          <w:bCs/>
        </w:rPr>
      </w:pPr>
      <w:r w:rsidRPr="00197E24">
        <w:rPr>
          <w:b/>
          <w:bCs/>
        </w:rPr>
        <w:t>Stretch</w:t>
      </w:r>
    </w:p>
    <w:p w14:paraId="4E19C156" w14:textId="253884BF" w:rsidR="00DF1239" w:rsidRPr="00197E24" w:rsidRDefault="004002AD" w:rsidP="003C5AB4">
      <w:r w:rsidRPr="00197E24">
        <w:t>SELECT * FROM dbo.Products WHERE CategoryID = (SELECT CategoryID FROM dbo.Categories WHERE CategoryName = 'Beverages');</w:t>
      </w:r>
      <w:r w:rsidR="00DF1239" w:rsidRPr="00197E24">
        <w:br w:type="page"/>
      </w:r>
      <w:r w:rsidR="006D217B" w:rsidRPr="00197E24">
        <w:lastRenderedPageBreak/>
        <w:br/>
      </w:r>
    </w:p>
    <w:p w14:paraId="4D1AE6AB" w14:textId="4744608B" w:rsidR="00175BFD" w:rsidRPr="00175BFD" w:rsidRDefault="005A66CE" w:rsidP="000217FA">
      <w:pPr>
        <w:spacing w:before="0" w:after="160" w:line="259" w:lineRule="auto"/>
      </w:pPr>
      <w:r w:rsidRPr="00197E24">
        <w:drawing>
          <wp:anchor distT="0" distB="0" distL="114300" distR="114300" simplePos="0" relativeHeight="251658244" behindDoc="0" locked="0" layoutInCell="1" allowOverlap="1" wp14:anchorId="70FA645F" wp14:editId="0D46DA65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8C768" w14:textId="77777777" w:rsidR="005A3C18" w:rsidRPr="00197E24" w:rsidRDefault="005A3C18" w:rsidP="007F513E">
      <w:r w:rsidRPr="00197E24">
        <w:separator/>
      </w:r>
    </w:p>
    <w:p w14:paraId="5266DF09" w14:textId="77777777" w:rsidR="005A3C18" w:rsidRPr="00197E24" w:rsidRDefault="005A3C18"/>
    <w:p w14:paraId="4F8738A8" w14:textId="77777777" w:rsidR="005A3C18" w:rsidRPr="00197E24" w:rsidRDefault="005A3C18"/>
  </w:endnote>
  <w:endnote w:type="continuationSeparator" w:id="0">
    <w:p w14:paraId="2A2EC524" w14:textId="77777777" w:rsidR="005A3C18" w:rsidRPr="00197E24" w:rsidRDefault="005A3C18" w:rsidP="007F513E">
      <w:r w:rsidRPr="00197E24">
        <w:continuationSeparator/>
      </w:r>
    </w:p>
    <w:p w14:paraId="5F4DD10A" w14:textId="77777777" w:rsidR="005A3C18" w:rsidRPr="00197E24" w:rsidRDefault="005A3C18"/>
    <w:p w14:paraId="47595A1A" w14:textId="77777777" w:rsidR="005A3C18" w:rsidRPr="00197E24" w:rsidRDefault="005A3C18"/>
  </w:endnote>
  <w:endnote w:type="continuationNotice" w:id="1">
    <w:p w14:paraId="114B963C" w14:textId="77777777" w:rsidR="005A3C18" w:rsidRPr="00197E24" w:rsidRDefault="005A3C18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gtree">
    <w:altName w:val="Figtree"/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976CCDD0-0DD7-45FE-859A-7AA6C2494D2A}"/>
    <w:embedBold r:id="rId2" w:fontKey="{F0E95DE3-7BF0-4BAA-BD96-C2BF25A2A958}"/>
    <w:embedItalic r:id="rId3" w:fontKey="{BB7E85EC-C508-48F9-99A3-8E39A09C1A97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E9855055-343A-41B3-B3F8-5FBE6AB0D64A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9114256E-DDA6-4EDC-9209-9DB9B21009F8}"/>
    <w:embedBold r:id="rId6" w:fontKey="{ED32FE5A-4A1F-4816-AC9F-CFEF124556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12447A9F-691C-41C5-98F2-ACA817688FB3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E581DE71-6140-4039-960D-D9D355787C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49FE2FF7" w14:textId="34934B60" w:rsidR="00D767F5" w:rsidRPr="00197E24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 w:rsidRPr="00197E24">
          <w:rPr>
            <w:rStyle w:val="PageNumber"/>
          </w:rPr>
          <w:fldChar w:fldCharType="begin"/>
        </w:r>
        <w:r w:rsidRPr="00197E24">
          <w:rPr>
            <w:rStyle w:val="PageNumber"/>
          </w:rPr>
          <w:instrText xml:space="preserve"> PAGE </w:instrText>
        </w:r>
        <w:r w:rsidRPr="00197E24"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3E71DDE6" w14:textId="7A94755D" w:rsidR="00D767F5" w:rsidRPr="00197E24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 w:rsidRPr="00197E24">
          <w:rPr>
            <w:rStyle w:val="PageNumber"/>
          </w:rPr>
          <w:fldChar w:fldCharType="begin"/>
        </w:r>
        <w:r w:rsidRPr="00197E24">
          <w:rPr>
            <w:rStyle w:val="PageNumber"/>
          </w:rPr>
          <w:instrText xml:space="preserve"> PAGE </w:instrText>
        </w:r>
        <w:r w:rsidRPr="00197E24">
          <w:rPr>
            <w:rStyle w:val="PageNumber"/>
          </w:rPr>
          <w:fldChar w:fldCharType="end"/>
        </w:r>
      </w:p>
    </w:sdtContent>
  </w:sdt>
  <w:p w14:paraId="05A5FCC4" w14:textId="77777777" w:rsidR="00D767F5" w:rsidRPr="00197E24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6AF03E12" w14:textId="21533D1E" w:rsidR="002920C8" w:rsidRPr="00197E24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 w:rsidRPr="00197E24">
          <w:rPr>
            <w:rStyle w:val="PageNumber"/>
          </w:rPr>
          <w:fldChar w:fldCharType="begin"/>
        </w:r>
        <w:r w:rsidRPr="00197E24">
          <w:rPr>
            <w:rStyle w:val="PageNumber"/>
          </w:rPr>
          <w:instrText xml:space="preserve"> PAGE </w:instrText>
        </w:r>
        <w:r w:rsidRPr="00197E24">
          <w:rPr>
            <w:rStyle w:val="PageNumber"/>
          </w:rPr>
          <w:fldChar w:fldCharType="separate"/>
        </w:r>
        <w:r w:rsidRPr="00197E24">
          <w:rPr>
            <w:rStyle w:val="PageNumber"/>
          </w:rPr>
          <w:t>1</w:t>
        </w:r>
        <w:r w:rsidRPr="00197E24">
          <w:rPr>
            <w:rStyle w:val="PageNumber"/>
          </w:rPr>
          <w:fldChar w:fldCharType="end"/>
        </w:r>
      </w:p>
    </w:sdtContent>
  </w:sdt>
  <w:p w14:paraId="61043EA5" w14:textId="020CFB03" w:rsidR="00D767F5" w:rsidRPr="00197E24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197E24">
      <w:rPr>
        <w:szCs w:val="20"/>
      </w:rPr>
      <w:t>© 202</w:t>
    </w:r>
    <w:r w:rsidR="00A201F0" w:rsidRPr="00197E24">
      <w:rPr>
        <w:szCs w:val="20"/>
      </w:rPr>
      <w:t>5</w:t>
    </w:r>
    <w:r w:rsidRPr="00197E24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Pr="00197E24" w:rsidRDefault="00786B7E" w:rsidP="00786B7E">
    <w:pPr>
      <w:pStyle w:val="Footer"/>
      <w:tabs>
        <w:tab w:val="clear" w:pos="9026"/>
        <w:tab w:val="right" w:pos="10204"/>
      </w:tabs>
    </w:pPr>
    <w:r w:rsidRPr="00197E24">
      <w:fldChar w:fldCharType="begin"/>
    </w:r>
    <w:r w:rsidRPr="00197E24">
      <w:instrText xml:space="preserve"> PAGE   \* MERGEFORMAT </w:instrText>
    </w:r>
    <w:r w:rsidRPr="00197E24">
      <w:fldChar w:fldCharType="separate"/>
    </w:r>
    <w:r w:rsidRPr="00197E24">
      <w:t>i</w:t>
    </w:r>
    <w:r w:rsidRPr="00197E24">
      <w:fldChar w:fldCharType="end"/>
    </w:r>
    <w:r w:rsidRPr="00197E24">
      <w:t xml:space="preserve"> | [Insert title]</w:t>
    </w:r>
    <w:r w:rsidRPr="00197E24">
      <w:tab/>
    </w:r>
    <w:r w:rsidRPr="00197E24"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DF466" w14:textId="77777777" w:rsidR="005A3C18" w:rsidRPr="00197E24" w:rsidRDefault="005A3C18" w:rsidP="007F513E">
      <w:r w:rsidRPr="00197E24">
        <w:separator/>
      </w:r>
    </w:p>
    <w:p w14:paraId="1635A5A1" w14:textId="77777777" w:rsidR="005A3C18" w:rsidRPr="00197E24" w:rsidRDefault="005A3C18"/>
    <w:p w14:paraId="231FCA49" w14:textId="77777777" w:rsidR="005A3C18" w:rsidRPr="00197E24" w:rsidRDefault="005A3C18"/>
  </w:footnote>
  <w:footnote w:type="continuationSeparator" w:id="0">
    <w:p w14:paraId="3B00EC0C" w14:textId="77777777" w:rsidR="005A3C18" w:rsidRPr="00197E24" w:rsidRDefault="005A3C18" w:rsidP="007F513E">
      <w:r w:rsidRPr="00197E24">
        <w:continuationSeparator/>
      </w:r>
    </w:p>
    <w:p w14:paraId="2D6C4AD2" w14:textId="77777777" w:rsidR="005A3C18" w:rsidRPr="00197E24" w:rsidRDefault="005A3C18"/>
    <w:p w14:paraId="2E7F388D" w14:textId="77777777" w:rsidR="005A3C18" w:rsidRPr="00197E24" w:rsidRDefault="005A3C18"/>
  </w:footnote>
  <w:footnote w:type="continuationNotice" w:id="1">
    <w:p w14:paraId="350A3F56" w14:textId="77777777" w:rsidR="005A3C18" w:rsidRPr="00197E24" w:rsidRDefault="005A3C18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D888F" w14:textId="77777777" w:rsidR="00EE41BF" w:rsidRPr="00197E24" w:rsidRDefault="00185B11">
    <w:pPr>
      <w:pStyle w:val="Header"/>
    </w:pPr>
    <w:r w:rsidRPr="00197E24">
      <w:drawing>
        <wp:inline distT="0" distB="0" distL="0" distR="0" wp14:anchorId="666D9104" wp14:editId="1461423D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Pr="00197E24" w:rsidRDefault="002920C8">
    <w:pPr>
      <w:pStyle w:val="Header"/>
    </w:pPr>
    <w:r w:rsidRPr="00197E24"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374DEB26" w:rsidR="00D767F5" w:rsidRPr="00197E24" w:rsidRDefault="006B672A" w:rsidP="00D767F5">
                          <w:pPr>
                            <w:pStyle w:val="Header"/>
                          </w:pPr>
                          <w:r w:rsidRPr="00197E24">
                            <w:t xml:space="preserve">SQL </w:t>
                          </w:r>
                          <w:r w:rsidR="00197E24">
                            <w:t>l</w:t>
                          </w:r>
                          <w:r w:rsidRPr="00197E24">
                            <w:t>abs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374DEB26" w:rsidR="00D767F5" w:rsidRPr="00197E24" w:rsidRDefault="006B672A" w:rsidP="00D767F5">
                    <w:pPr>
                      <w:pStyle w:val="Header"/>
                    </w:pPr>
                    <w:r w:rsidRPr="00197E24">
                      <w:t xml:space="preserve">SQL </w:t>
                    </w:r>
                    <w:r w:rsidR="00197E24">
                      <w:t>l</w:t>
                    </w:r>
                    <w:r w:rsidRPr="00197E24">
                      <w:t>abs</w:t>
                    </w:r>
                  </w:p>
                </w:txbxContent>
              </v:textbox>
            </v:shape>
          </w:pict>
        </mc:Fallback>
      </mc:AlternateContent>
    </w:r>
    <w:r w:rsidR="00D767F5" w:rsidRPr="00197E24"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128D0" w14:textId="77777777" w:rsidR="0084601C" w:rsidRPr="00197E24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3F469A1"/>
    <w:multiLevelType w:val="multilevel"/>
    <w:tmpl w:val="4418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96D17"/>
    <w:multiLevelType w:val="multilevel"/>
    <w:tmpl w:val="90A2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FB39C0"/>
    <w:multiLevelType w:val="multilevel"/>
    <w:tmpl w:val="6428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F552C0"/>
    <w:multiLevelType w:val="multilevel"/>
    <w:tmpl w:val="B2F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27D550F0"/>
    <w:multiLevelType w:val="multilevel"/>
    <w:tmpl w:val="7E6A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C33AFC"/>
    <w:multiLevelType w:val="multilevel"/>
    <w:tmpl w:val="2D0A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D21E4"/>
    <w:multiLevelType w:val="multilevel"/>
    <w:tmpl w:val="DA4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94FB5"/>
    <w:multiLevelType w:val="multilevel"/>
    <w:tmpl w:val="2BFC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8" w15:restartNumberingAfterBreak="0">
    <w:nsid w:val="3BBB2EA5"/>
    <w:multiLevelType w:val="multilevel"/>
    <w:tmpl w:val="47F4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7B321C"/>
    <w:multiLevelType w:val="multilevel"/>
    <w:tmpl w:val="132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72702E"/>
    <w:multiLevelType w:val="multilevel"/>
    <w:tmpl w:val="ED2C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8527D3"/>
    <w:multiLevelType w:val="multilevel"/>
    <w:tmpl w:val="F198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1644"/>
    <w:multiLevelType w:val="multilevel"/>
    <w:tmpl w:val="CC0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5B1C0F3A"/>
    <w:multiLevelType w:val="multilevel"/>
    <w:tmpl w:val="ABA4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E17F2E"/>
    <w:multiLevelType w:val="multilevel"/>
    <w:tmpl w:val="AFB4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1A3E30"/>
    <w:multiLevelType w:val="hybridMultilevel"/>
    <w:tmpl w:val="122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D34067"/>
    <w:multiLevelType w:val="multilevel"/>
    <w:tmpl w:val="F32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36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7"/>
  </w:num>
  <w:num w:numId="2" w16cid:durableId="1710959336">
    <w:abstractNumId w:val="19"/>
  </w:num>
  <w:num w:numId="3" w16cid:durableId="37897106">
    <w:abstractNumId w:val="5"/>
  </w:num>
  <w:num w:numId="4" w16cid:durableId="1065445368">
    <w:abstractNumId w:val="33"/>
  </w:num>
  <w:num w:numId="5" w16cid:durableId="1509756976">
    <w:abstractNumId w:val="26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21"/>
  </w:num>
  <w:num w:numId="10" w16cid:durableId="380635671">
    <w:abstractNumId w:val="23"/>
  </w:num>
  <w:num w:numId="11" w16cid:durableId="2075270541">
    <w:abstractNumId w:val="11"/>
  </w:num>
  <w:num w:numId="12" w16cid:durableId="658967853">
    <w:abstractNumId w:val="36"/>
  </w:num>
  <w:num w:numId="13" w16cid:durableId="1582442330">
    <w:abstractNumId w:val="6"/>
  </w:num>
  <w:num w:numId="14" w16cid:durableId="1693529811">
    <w:abstractNumId w:val="35"/>
  </w:num>
  <w:num w:numId="15" w16cid:durableId="1663772690">
    <w:abstractNumId w:val="16"/>
  </w:num>
  <w:num w:numId="16" w16cid:durableId="112597264">
    <w:abstractNumId w:val="9"/>
  </w:num>
  <w:num w:numId="17" w16cid:durableId="714547675">
    <w:abstractNumId w:val="7"/>
  </w:num>
  <w:num w:numId="18" w16cid:durableId="1528326635">
    <w:abstractNumId w:val="22"/>
  </w:num>
  <w:num w:numId="19" w16cid:durableId="996686339">
    <w:abstractNumId w:val="29"/>
  </w:num>
  <w:num w:numId="20" w16cid:durableId="1987591806">
    <w:abstractNumId w:val="28"/>
  </w:num>
  <w:num w:numId="21" w16cid:durableId="2042895802">
    <w:abstractNumId w:val="26"/>
    <w:lvlOverride w:ilvl="0">
      <w:startOverride w:val="1"/>
    </w:lvlOverride>
  </w:num>
  <w:num w:numId="22" w16cid:durableId="1119303358">
    <w:abstractNumId w:val="15"/>
  </w:num>
  <w:num w:numId="23" w16cid:durableId="1336300630">
    <w:abstractNumId w:val="31"/>
  </w:num>
  <w:num w:numId="24" w16cid:durableId="341007794">
    <w:abstractNumId w:val="12"/>
  </w:num>
  <w:num w:numId="25" w16cid:durableId="1166939709">
    <w:abstractNumId w:val="14"/>
  </w:num>
  <w:num w:numId="26" w16cid:durableId="832835469">
    <w:abstractNumId w:val="27"/>
  </w:num>
  <w:num w:numId="27" w16cid:durableId="2033993112">
    <w:abstractNumId w:val="25"/>
  </w:num>
  <w:num w:numId="28" w16cid:durableId="1038817002">
    <w:abstractNumId w:val="8"/>
  </w:num>
  <w:num w:numId="29" w16cid:durableId="704600844">
    <w:abstractNumId w:val="20"/>
  </w:num>
  <w:num w:numId="30" w16cid:durableId="2000573011">
    <w:abstractNumId w:val="10"/>
  </w:num>
  <w:num w:numId="31" w16cid:durableId="766271388">
    <w:abstractNumId w:val="4"/>
  </w:num>
  <w:num w:numId="32" w16cid:durableId="558593031">
    <w:abstractNumId w:val="13"/>
  </w:num>
  <w:num w:numId="33" w16cid:durableId="691687395">
    <w:abstractNumId w:val="18"/>
  </w:num>
  <w:num w:numId="34" w16cid:durableId="542208139">
    <w:abstractNumId w:val="34"/>
  </w:num>
  <w:num w:numId="35" w16cid:durableId="1572933542">
    <w:abstractNumId w:val="30"/>
  </w:num>
  <w:num w:numId="36" w16cid:durableId="102655488">
    <w:abstractNumId w:val="3"/>
  </w:num>
  <w:num w:numId="37" w16cid:durableId="3945459">
    <w:abstractNumId w:val="24"/>
  </w:num>
  <w:num w:numId="38" w16cid:durableId="282545101">
    <w:abstractNumId w:val="26"/>
    <w:lvlOverride w:ilvl="0">
      <w:startOverride w:val="1"/>
    </w:lvlOverride>
  </w:num>
  <w:num w:numId="39" w16cid:durableId="15386659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38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38C6"/>
    <w:rsid w:val="00132A36"/>
    <w:rsid w:val="00134C15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8684E"/>
    <w:rsid w:val="00191093"/>
    <w:rsid w:val="00194F98"/>
    <w:rsid w:val="001972A9"/>
    <w:rsid w:val="00197A6E"/>
    <w:rsid w:val="00197E24"/>
    <w:rsid w:val="001B6FB5"/>
    <w:rsid w:val="001D77DA"/>
    <w:rsid w:val="001E2910"/>
    <w:rsid w:val="001E3BCE"/>
    <w:rsid w:val="001E44F2"/>
    <w:rsid w:val="001E5525"/>
    <w:rsid w:val="00202329"/>
    <w:rsid w:val="002241D8"/>
    <w:rsid w:val="0022574D"/>
    <w:rsid w:val="002260DA"/>
    <w:rsid w:val="002342B2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172B"/>
    <w:rsid w:val="00313F4D"/>
    <w:rsid w:val="0032085B"/>
    <w:rsid w:val="00320AA4"/>
    <w:rsid w:val="00325D71"/>
    <w:rsid w:val="003272B3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A2038"/>
    <w:rsid w:val="003A7644"/>
    <w:rsid w:val="003B008A"/>
    <w:rsid w:val="003B1B6E"/>
    <w:rsid w:val="003B54B5"/>
    <w:rsid w:val="003B5B46"/>
    <w:rsid w:val="003B60EF"/>
    <w:rsid w:val="003C1220"/>
    <w:rsid w:val="003C2714"/>
    <w:rsid w:val="003C436F"/>
    <w:rsid w:val="003C5AB4"/>
    <w:rsid w:val="003D2474"/>
    <w:rsid w:val="003D4FAF"/>
    <w:rsid w:val="003D6645"/>
    <w:rsid w:val="003E4D7F"/>
    <w:rsid w:val="003F0139"/>
    <w:rsid w:val="003F05DC"/>
    <w:rsid w:val="003F4C3A"/>
    <w:rsid w:val="003F4CB3"/>
    <w:rsid w:val="004002AD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1AE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16E9B"/>
    <w:rsid w:val="00523655"/>
    <w:rsid w:val="00523B77"/>
    <w:rsid w:val="00524EC7"/>
    <w:rsid w:val="00526CA4"/>
    <w:rsid w:val="00527370"/>
    <w:rsid w:val="0053225A"/>
    <w:rsid w:val="005324A5"/>
    <w:rsid w:val="00534E82"/>
    <w:rsid w:val="00536EFE"/>
    <w:rsid w:val="00555765"/>
    <w:rsid w:val="005563F4"/>
    <w:rsid w:val="0055710C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3C18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453F"/>
    <w:rsid w:val="006B672A"/>
    <w:rsid w:val="006B7965"/>
    <w:rsid w:val="006C0FEB"/>
    <w:rsid w:val="006C6C8C"/>
    <w:rsid w:val="006D217B"/>
    <w:rsid w:val="006D2FEC"/>
    <w:rsid w:val="006D3A01"/>
    <w:rsid w:val="006D71DB"/>
    <w:rsid w:val="006F03BF"/>
    <w:rsid w:val="006F0468"/>
    <w:rsid w:val="006F1AAB"/>
    <w:rsid w:val="006F385F"/>
    <w:rsid w:val="00700570"/>
    <w:rsid w:val="007040A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38D4"/>
    <w:rsid w:val="00853DE6"/>
    <w:rsid w:val="00855A26"/>
    <w:rsid w:val="00863FA8"/>
    <w:rsid w:val="008648DD"/>
    <w:rsid w:val="00866B4E"/>
    <w:rsid w:val="00870762"/>
    <w:rsid w:val="008723D2"/>
    <w:rsid w:val="00877F5A"/>
    <w:rsid w:val="008856DD"/>
    <w:rsid w:val="008876C2"/>
    <w:rsid w:val="00890EA9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5350"/>
    <w:rsid w:val="00901E6B"/>
    <w:rsid w:val="0090331D"/>
    <w:rsid w:val="00911ABF"/>
    <w:rsid w:val="00917B5C"/>
    <w:rsid w:val="00922C9A"/>
    <w:rsid w:val="0092381E"/>
    <w:rsid w:val="0092574D"/>
    <w:rsid w:val="009317DF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01F0"/>
    <w:rsid w:val="00A21BA0"/>
    <w:rsid w:val="00A31043"/>
    <w:rsid w:val="00A433B2"/>
    <w:rsid w:val="00A45AFE"/>
    <w:rsid w:val="00A54890"/>
    <w:rsid w:val="00A76D1A"/>
    <w:rsid w:val="00A85367"/>
    <w:rsid w:val="00A922CF"/>
    <w:rsid w:val="00A92980"/>
    <w:rsid w:val="00AA3877"/>
    <w:rsid w:val="00AA5160"/>
    <w:rsid w:val="00AB2FF3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BF74F7"/>
    <w:rsid w:val="00C003E2"/>
    <w:rsid w:val="00C004DC"/>
    <w:rsid w:val="00C02F78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1987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41F0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34208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86736"/>
    <w:rsid w:val="00D95B62"/>
    <w:rsid w:val="00D95E09"/>
    <w:rsid w:val="00D975A7"/>
    <w:rsid w:val="00DC04D7"/>
    <w:rsid w:val="00DC43A3"/>
    <w:rsid w:val="00DC43C6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2F7"/>
    <w:rsid w:val="00F02405"/>
    <w:rsid w:val="00F04C1A"/>
    <w:rsid w:val="00F078E3"/>
    <w:rsid w:val="00F10D42"/>
    <w:rsid w:val="00F1127F"/>
    <w:rsid w:val="00F11651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60C62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197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footer" Target="footer3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3.xml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hyperlink" Target="https://raw.githubusercontent.com/microsoft/sql-server-samples/refs/heads/master/samples/databases/northwind-pubs/instnwnd.sql" TargetMode="External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8" ma:contentTypeDescription="Create a new document." ma:contentTypeScope="" ma:versionID="d9ffd49c04fc9c0865ce7004c993e985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ccdc2107fd520bd49719624c78f55497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ab36d1-5858-4ca2-a0c9-f8a3e3f82027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8A61F7-CE30-46D3-BCD5-37C28A4DDE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9c220797-c337-49f8-b086-a9a24979f728}" enabled="0" method="" siteId="{9c220797-c337-49f8-b086-a9a24979f72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83</TotalTime>
  <Pages>11</Pages>
  <Words>668</Words>
  <Characters>3549</Characters>
  <Application>Microsoft Office Word</Application>
  <DocSecurity>0</DocSecurity>
  <Lines>177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4055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40</cp:revision>
  <cp:lastPrinted>2024-06-05T09:35:00Z</cp:lastPrinted>
  <dcterms:created xsi:type="dcterms:W3CDTF">2024-11-04T18:08:00Z</dcterms:created>
  <dcterms:modified xsi:type="dcterms:W3CDTF">2026-09-08T15:09:00Z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MediaServiceImageTags">
    <vt:lpwstr/>
  </property>
</Properties>
</file>